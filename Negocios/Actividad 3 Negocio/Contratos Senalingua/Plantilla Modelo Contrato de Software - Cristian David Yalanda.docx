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83D" w14:textId="4E44D9A9" w:rsidR="00B64D31" w:rsidRPr="00354D98" w:rsidRDefault="00B64D3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354D98">
        <w:rPr>
          <w:rFonts w:ascii="Arial" w:hAnsi="Arial" w:cs="Arial"/>
          <w:b/>
          <w:bCs/>
          <w:sz w:val="24"/>
          <w:szCs w:val="24"/>
        </w:rPr>
        <w:t>Contrato Profesional de Desarrollo de Software</w:t>
      </w:r>
    </w:p>
    <w:p w14:paraId="2B408BF8" w14:textId="77777777" w:rsidR="00B64D31" w:rsidRDefault="00B64D31" w:rsidP="00B64D31">
      <w:pPr>
        <w:pStyle w:val="Prrafodelista"/>
        <w:ind w:left="0"/>
        <w:rPr>
          <w:rFonts w:ascii="Arial" w:hAnsi="Arial" w:cs="Arial"/>
        </w:rPr>
      </w:pPr>
    </w:p>
    <w:p w14:paraId="136092C6" w14:textId="016D625F" w:rsidR="00B64D31" w:rsidRDefault="00B64D31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Partes del contrato</w:t>
      </w:r>
    </w:p>
    <w:p w14:paraId="793BAD1E" w14:textId="732F7343" w:rsidR="009865F3" w:rsidRPr="009865F3" w:rsidRDefault="009865F3" w:rsidP="009865F3">
      <w:pPr>
        <w:rPr>
          <w:rFonts w:ascii="Arial" w:hAnsi="Arial" w:cs="Arial"/>
          <w:b/>
          <w:bCs/>
        </w:rPr>
      </w:pPr>
      <w:r w:rsidRPr="009865F3">
        <w:rPr>
          <w:rFonts w:ascii="Arial" w:hAnsi="Arial" w:cs="Arial"/>
          <w:b/>
          <w:bCs/>
        </w:rPr>
        <w:t>Entre los suscritos a saber:</w:t>
      </w:r>
    </w:p>
    <w:p w14:paraId="0D97EA85" w14:textId="100BACC6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De una </w:t>
      </w:r>
      <w:proofErr w:type="gramStart"/>
      <w:r w:rsidRPr="009865F3">
        <w:rPr>
          <w:rFonts w:ascii="Arial" w:hAnsi="Arial" w:cs="Arial"/>
        </w:rPr>
        <w:t>parte</w:t>
      </w:r>
      <w:r w:rsidR="008D79E5">
        <w:rPr>
          <w:rFonts w:ascii="Arial" w:hAnsi="Arial" w:cs="Arial"/>
        </w:rPr>
        <w:t xml:space="preserve"> </w:t>
      </w:r>
      <w:r w:rsidRPr="009865F3">
        <w:rPr>
          <w:rFonts w:ascii="Arial" w:hAnsi="Arial" w:cs="Arial"/>
        </w:rPr>
        <w:t xml:space="preserve"> </w:t>
      </w:r>
      <w:proofErr w:type="spellStart"/>
      <w:r w:rsidR="00DB6891">
        <w:rPr>
          <w:rFonts w:ascii="Arial" w:hAnsi="Arial" w:cs="Arial"/>
          <w:b/>
          <w:bCs/>
        </w:rPr>
        <w:t>Zynapse</w:t>
      </w:r>
      <w:proofErr w:type="spellEnd"/>
      <w:proofErr w:type="gramEnd"/>
      <w:r w:rsidR="008D79E5">
        <w:rPr>
          <w:rFonts w:ascii="Arial" w:hAnsi="Arial" w:cs="Arial"/>
          <w:b/>
          <w:bCs/>
        </w:rPr>
        <w:t xml:space="preserve">, </w:t>
      </w:r>
      <w:r w:rsidRPr="009865F3">
        <w:rPr>
          <w:rFonts w:ascii="Arial" w:hAnsi="Arial" w:cs="Arial"/>
        </w:rPr>
        <w:t xml:space="preserve">identificado con NIT o documento No. </w:t>
      </w:r>
      <w:r w:rsidR="00DB6891">
        <w:rPr>
          <w:rFonts w:ascii="Arial" w:hAnsi="Arial" w:cs="Arial"/>
          <w:b/>
          <w:bCs/>
        </w:rPr>
        <w:t>900.123.456-1</w:t>
      </w:r>
      <w:r w:rsidRPr="009865F3">
        <w:rPr>
          <w:rFonts w:ascii="Arial" w:hAnsi="Arial" w:cs="Arial"/>
        </w:rPr>
        <w:t>, con domicilio en</w:t>
      </w:r>
      <w:r w:rsidR="006C107B">
        <w:rPr>
          <w:rFonts w:ascii="Arial" w:hAnsi="Arial" w:cs="Arial"/>
        </w:rPr>
        <w:t xml:space="preserve"> </w:t>
      </w:r>
      <w:r w:rsidR="006C107B" w:rsidRPr="00DB6891">
        <w:rPr>
          <w:rFonts w:ascii="Arial" w:hAnsi="Arial" w:cs="Arial"/>
          <w:b/>
          <w:bCs/>
        </w:rPr>
        <w:t>Popayán</w:t>
      </w:r>
      <w:r w:rsidR="00DB6891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representado por </w:t>
      </w:r>
      <w:r w:rsidR="00DB6891">
        <w:rPr>
          <w:rFonts w:ascii="Arial" w:hAnsi="Arial" w:cs="Arial"/>
          <w:b/>
          <w:bCs/>
        </w:rPr>
        <w:t xml:space="preserve">Marshall Bruce Mathers </w:t>
      </w:r>
      <w:proofErr w:type="spellStart"/>
      <w:r w:rsidR="00DB6891">
        <w:rPr>
          <w:rFonts w:ascii="Arial" w:hAnsi="Arial" w:cs="Arial"/>
          <w:b/>
          <w:bCs/>
        </w:rPr>
        <w:t>lll</w:t>
      </w:r>
      <w:proofErr w:type="spellEnd"/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CLIENTE</w:t>
      </w:r>
      <w:r w:rsidRPr="009865F3">
        <w:rPr>
          <w:rFonts w:ascii="Arial" w:hAnsi="Arial" w:cs="Arial"/>
        </w:rPr>
        <w:t>.</w:t>
      </w:r>
    </w:p>
    <w:p w14:paraId="180C9D20" w14:textId="492BE5B9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Y de otra parte </w:t>
      </w:r>
      <w:r w:rsidR="006C107B">
        <w:rPr>
          <w:rFonts w:ascii="Arial" w:hAnsi="Arial" w:cs="Arial"/>
          <w:b/>
          <w:bCs/>
        </w:rPr>
        <w:t>Cristian David Yalanda</w:t>
      </w:r>
      <w:r w:rsidRPr="009865F3">
        <w:rPr>
          <w:rFonts w:ascii="Arial" w:hAnsi="Arial" w:cs="Arial"/>
        </w:rPr>
        <w:t xml:space="preserve">, identificado con documento No. </w:t>
      </w:r>
      <w:r w:rsidR="006C107B">
        <w:rPr>
          <w:rFonts w:ascii="Arial" w:hAnsi="Arial" w:cs="Arial"/>
          <w:b/>
          <w:bCs/>
        </w:rPr>
        <w:t>1068216156</w:t>
      </w:r>
      <w:r w:rsidRPr="009865F3">
        <w:rPr>
          <w:rFonts w:ascii="Arial" w:hAnsi="Arial" w:cs="Arial"/>
        </w:rPr>
        <w:t xml:space="preserve">, con domicilio en </w:t>
      </w:r>
      <w:r w:rsidR="006C107B">
        <w:rPr>
          <w:rFonts w:ascii="Arial" w:hAnsi="Arial" w:cs="Arial"/>
          <w:b/>
          <w:bCs/>
        </w:rPr>
        <w:t>Popayán</w:t>
      </w:r>
      <w:r w:rsidR="00DB6891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DESARROLLADOR</w:t>
      </w:r>
      <w:r w:rsidRPr="009865F3">
        <w:rPr>
          <w:rFonts w:ascii="Arial" w:hAnsi="Arial" w:cs="Arial"/>
        </w:rPr>
        <w:t>.</w:t>
      </w:r>
    </w:p>
    <w:p w14:paraId="36F49FEE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Las partes acuerdan celebrar el presente </w:t>
      </w:r>
      <w:r w:rsidRPr="009865F3">
        <w:rPr>
          <w:rFonts w:ascii="Arial" w:hAnsi="Arial" w:cs="Arial"/>
          <w:b/>
          <w:bCs/>
        </w:rPr>
        <w:t>Contrato de Desarrollo de Software</w:t>
      </w:r>
      <w:r w:rsidRPr="009865F3">
        <w:rPr>
          <w:rFonts w:ascii="Arial" w:hAnsi="Arial" w:cs="Arial"/>
        </w:rPr>
        <w:t>, el cual se regirá por las siguientes cláusulas:</w:t>
      </w:r>
    </w:p>
    <w:p w14:paraId="674B98FE" w14:textId="77777777" w:rsidR="00E762CC" w:rsidRPr="00B64D31" w:rsidRDefault="00E762CC" w:rsidP="00B64D31">
      <w:pPr>
        <w:rPr>
          <w:rFonts w:ascii="Arial" w:hAnsi="Arial" w:cs="Arial"/>
        </w:rPr>
      </w:pPr>
    </w:p>
    <w:p w14:paraId="0DEBB77E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1.2 Objeto del contrato</w:t>
      </w:r>
    </w:p>
    <w:p w14:paraId="32AFC1C4" w14:textId="77777777" w:rsidR="006C107B" w:rsidRDefault="009865F3" w:rsidP="006C107B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El presente contrato tiene como objeto el </w:t>
      </w:r>
      <w:r w:rsidRPr="009865F3">
        <w:rPr>
          <w:rFonts w:ascii="Arial" w:hAnsi="Arial" w:cs="Arial"/>
          <w:b/>
          <w:bCs/>
        </w:rPr>
        <w:t>análisis, diseño, desarrollo, pruebas e implementación de un sistema de software</w:t>
      </w:r>
      <w:r w:rsidRPr="009865F3">
        <w:rPr>
          <w:rFonts w:ascii="Arial" w:hAnsi="Arial" w:cs="Arial"/>
        </w:rPr>
        <w:t xml:space="preserve">, denominado </w:t>
      </w:r>
      <w:proofErr w:type="spellStart"/>
      <w:r w:rsidR="006C107B">
        <w:rPr>
          <w:rFonts w:ascii="Arial" w:hAnsi="Arial" w:cs="Arial"/>
          <w:b/>
          <w:bCs/>
        </w:rPr>
        <w:t>SenaLingua</w:t>
      </w:r>
      <w:proofErr w:type="spellEnd"/>
      <w:r w:rsidRPr="009865F3">
        <w:rPr>
          <w:rFonts w:ascii="Arial" w:hAnsi="Arial" w:cs="Arial"/>
        </w:rPr>
        <w:t xml:space="preserve">, el cual </w:t>
      </w:r>
      <w:r w:rsidR="006C107B" w:rsidRPr="003E5BF7">
        <w:rPr>
          <w:rFonts w:ascii="Arial" w:hAnsi="Arial" w:cs="Arial"/>
        </w:rPr>
        <w:t>consiste en el desarrollo de una aplicación web y móvil con enfoque académico e institucional, orientada al aprendizaje técnico y básico del idioma inglés para los aprendices.</w:t>
      </w:r>
    </w:p>
    <w:p w14:paraId="39D51ADE" w14:textId="1BA95A9E" w:rsidR="007C7E37" w:rsidRPr="00B64D31" w:rsidRDefault="007C7E37" w:rsidP="009865F3">
      <w:pPr>
        <w:jc w:val="both"/>
        <w:rPr>
          <w:rFonts w:ascii="Arial" w:hAnsi="Arial" w:cs="Arial"/>
        </w:rPr>
      </w:pPr>
    </w:p>
    <w:p w14:paraId="0206DB66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1.3 Alcance del proyecto</w:t>
      </w:r>
    </w:p>
    <w:p w14:paraId="267FE0B2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proyecto incluye:</w:t>
      </w:r>
    </w:p>
    <w:p w14:paraId="179446A5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Levantamiento de requisitos</w:t>
      </w:r>
    </w:p>
    <w:p w14:paraId="2E66DC7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Modelado del sistema (UML)</w:t>
      </w:r>
    </w:p>
    <w:p w14:paraId="3B24A7B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Diseño de arquitectura de software</w:t>
      </w:r>
    </w:p>
    <w:p w14:paraId="08439D5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Desarrollo del sistema</w:t>
      </w:r>
    </w:p>
    <w:p w14:paraId="24F87F8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Pruebas funcionales y técnicas</w:t>
      </w:r>
    </w:p>
    <w:p w14:paraId="6C41453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Implementación o despliegue</w:t>
      </w:r>
    </w:p>
    <w:p w14:paraId="1F0953C1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Documentación técnica y de usuario</w:t>
      </w:r>
    </w:p>
    <w:p w14:paraId="7070B8C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1.4 Entregables del proyecto</w:t>
      </w:r>
    </w:p>
    <w:p w14:paraId="465F61B8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proveedor entregará:</w:t>
      </w:r>
    </w:p>
    <w:p w14:paraId="05DF736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1. Documento de requisitos (SRS / ERS)</w:t>
      </w:r>
    </w:p>
    <w:p w14:paraId="685B37E4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2. Diagramas de arquitectura y UML</w:t>
      </w:r>
    </w:p>
    <w:p w14:paraId="0E7C213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3. Código fuente del software</w:t>
      </w:r>
    </w:p>
    <w:p w14:paraId="4B13DADB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4. Scripts de base de datos</w:t>
      </w:r>
    </w:p>
    <w:p w14:paraId="53BFD82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5. Manual técnico</w:t>
      </w:r>
    </w:p>
    <w:p w14:paraId="01D42CC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6. Manual de usuario</w:t>
      </w:r>
    </w:p>
    <w:p w14:paraId="43C6BB9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7. Sistema funcional desplegado</w:t>
      </w:r>
    </w:p>
    <w:p w14:paraId="3A18506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8. Reporte de pruebas</w:t>
      </w:r>
    </w:p>
    <w:p w14:paraId="51D14C25" w14:textId="77777777" w:rsidR="00B64D31" w:rsidRPr="00B64D31" w:rsidRDefault="00B64D31" w:rsidP="00B64D31">
      <w:pPr>
        <w:rPr>
          <w:rFonts w:ascii="Arial" w:hAnsi="Arial" w:cs="Arial"/>
        </w:rPr>
      </w:pPr>
    </w:p>
    <w:p w14:paraId="65630147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1.5 Cronograma del proyecto</w:t>
      </w:r>
    </w:p>
    <w:p w14:paraId="2234F8D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Fases del proyecto:</w:t>
      </w:r>
    </w:p>
    <w:tbl>
      <w:tblPr>
        <w:tblStyle w:val="Tablaconcuadrculaclara"/>
        <w:tblW w:w="5060" w:type="dxa"/>
        <w:tblLook w:val="04A0" w:firstRow="1" w:lastRow="0" w:firstColumn="1" w:lastColumn="0" w:noHBand="0" w:noVBand="1"/>
      </w:tblPr>
      <w:tblGrid>
        <w:gridCol w:w="2592"/>
        <w:gridCol w:w="2468"/>
      </w:tblGrid>
      <w:tr w:rsidR="000F30D2" w:rsidRPr="00B870E0" w14:paraId="67E467ED" w14:textId="77777777" w:rsidTr="00B870E0">
        <w:trPr>
          <w:trHeight w:val="484"/>
        </w:trPr>
        <w:tc>
          <w:tcPr>
            <w:tcW w:w="0" w:type="auto"/>
            <w:hideMark/>
          </w:tcPr>
          <w:p w14:paraId="181456B2" w14:textId="77777777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5F4EAA34" w14:textId="7827ACDA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Duración</w:t>
            </w:r>
            <w:r w:rsidR="000F30D2">
              <w:rPr>
                <w:rFonts w:ascii="Arial" w:hAnsi="Arial" w:cs="Arial"/>
                <w:b/>
                <w:bCs/>
              </w:rPr>
              <w:t>/semanas</w:t>
            </w:r>
          </w:p>
        </w:tc>
      </w:tr>
      <w:tr w:rsidR="000F30D2" w:rsidRPr="00B870E0" w14:paraId="72CB587E" w14:textId="77777777" w:rsidTr="00B870E0">
        <w:trPr>
          <w:trHeight w:val="484"/>
        </w:trPr>
        <w:tc>
          <w:tcPr>
            <w:tcW w:w="0" w:type="auto"/>
            <w:hideMark/>
          </w:tcPr>
          <w:p w14:paraId="4073E389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hideMark/>
          </w:tcPr>
          <w:p w14:paraId="38ECE2F3" w14:textId="5B75DD37" w:rsidR="00B870E0" w:rsidRPr="00B870E0" w:rsidRDefault="006C107B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790EE2EC" w14:textId="77777777" w:rsidTr="00B870E0">
        <w:trPr>
          <w:trHeight w:val="484"/>
        </w:trPr>
        <w:tc>
          <w:tcPr>
            <w:tcW w:w="0" w:type="auto"/>
            <w:hideMark/>
          </w:tcPr>
          <w:p w14:paraId="7E0EE044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hideMark/>
          </w:tcPr>
          <w:p w14:paraId="1BBE92B5" w14:textId="4B3ADB38" w:rsidR="00B870E0" w:rsidRPr="00B870E0" w:rsidRDefault="006C107B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69C34E7" w14:textId="77777777" w:rsidTr="00B870E0">
        <w:trPr>
          <w:trHeight w:val="484"/>
        </w:trPr>
        <w:tc>
          <w:tcPr>
            <w:tcW w:w="0" w:type="auto"/>
            <w:hideMark/>
          </w:tcPr>
          <w:p w14:paraId="4B24684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4EC13F0A" w14:textId="0168E6D2" w:rsidR="00B870E0" w:rsidRPr="00B870E0" w:rsidRDefault="006C107B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1D184D7D" w14:textId="77777777" w:rsidTr="00B870E0">
        <w:trPr>
          <w:trHeight w:val="484"/>
        </w:trPr>
        <w:tc>
          <w:tcPr>
            <w:tcW w:w="0" w:type="auto"/>
            <w:hideMark/>
          </w:tcPr>
          <w:p w14:paraId="11A66CB2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8A495EC" w14:textId="30B99AC1" w:rsidR="00B870E0" w:rsidRPr="00B870E0" w:rsidRDefault="006C107B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9E47076" w14:textId="77777777" w:rsidTr="00B870E0">
        <w:trPr>
          <w:trHeight w:val="484"/>
        </w:trPr>
        <w:tc>
          <w:tcPr>
            <w:tcW w:w="0" w:type="auto"/>
            <w:hideMark/>
          </w:tcPr>
          <w:p w14:paraId="4861643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5B4E6779" w14:textId="5B512A03" w:rsidR="00B870E0" w:rsidRPr="00B870E0" w:rsidRDefault="006C107B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</w:t>
            </w:r>
          </w:p>
        </w:tc>
      </w:tr>
    </w:tbl>
    <w:p w14:paraId="03167A3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1784F77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62B2F21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5A9D7385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7455FC6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EA61EF1" w14:textId="77777777" w:rsidR="00B870E0" w:rsidRPr="00B64D31" w:rsidRDefault="00B870E0" w:rsidP="00B870E0">
      <w:pPr>
        <w:jc w:val="center"/>
        <w:rPr>
          <w:rFonts w:ascii="Arial" w:hAnsi="Arial" w:cs="Arial"/>
        </w:rPr>
      </w:pPr>
    </w:p>
    <w:p w14:paraId="2736295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1.6 Valor del contrato y forma de pago</w:t>
      </w:r>
    </w:p>
    <w:p w14:paraId="7B516C24" w14:textId="19715007" w:rsidR="00043826" w:rsidRDefault="00B64D31" w:rsidP="00B64D31">
      <w:pPr>
        <w:rPr>
          <w:rFonts w:ascii="Arial" w:hAnsi="Arial" w:cs="Arial"/>
          <w:b/>
          <w:bCs/>
        </w:rPr>
      </w:pPr>
      <w:r w:rsidRPr="00B64D31">
        <w:rPr>
          <w:rFonts w:ascii="Arial" w:hAnsi="Arial" w:cs="Arial"/>
        </w:rPr>
        <w:t xml:space="preserve">Valor total del contrato: </w:t>
      </w:r>
      <w:r w:rsidR="00043826" w:rsidRPr="00043826">
        <w:rPr>
          <w:rFonts w:ascii="Arial" w:hAnsi="Arial" w:cs="Arial"/>
          <w:b/>
          <w:bCs/>
        </w:rPr>
        <w:t>$</w:t>
      </w:r>
      <w:r w:rsidR="006C107B">
        <w:rPr>
          <w:rFonts w:ascii="Arial" w:hAnsi="Arial" w:cs="Arial"/>
          <w:b/>
          <w:bCs/>
        </w:rPr>
        <w:t>12.626.250</w:t>
      </w:r>
      <w:r w:rsidR="00043826" w:rsidRPr="00043826">
        <w:rPr>
          <w:rFonts w:ascii="Arial" w:hAnsi="Arial" w:cs="Arial"/>
          <w:b/>
          <w:bCs/>
        </w:rPr>
        <w:t xml:space="preserve"> </w:t>
      </w:r>
      <w:r w:rsidR="00043826" w:rsidRPr="00043826">
        <w:rPr>
          <w:rFonts w:ascii="Arial" w:hAnsi="Arial" w:cs="Arial"/>
        </w:rPr>
        <w:t>COP.</w:t>
      </w:r>
      <w:r w:rsidR="00043826" w:rsidRPr="00043826">
        <w:rPr>
          <w:rFonts w:ascii="Arial" w:hAnsi="Arial" w:cs="Arial"/>
          <w:b/>
          <w:bCs/>
        </w:rPr>
        <w:t xml:space="preserve"> </w:t>
      </w:r>
    </w:p>
    <w:p w14:paraId="7E632C27" w14:textId="6B2B6869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Forma de pago sugerida:</w:t>
      </w:r>
    </w:p>
    <w:p w14:paraId="01DC0F07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inicio del proyecto</w:t>
      </w:r>
    </w:p>
    <w:p w14:paraId="723930D8" w14:textId="450CA1C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40% </w:t>
      </w:r>
      <w:r w:rsidR="00043826">
        <w:rPr>
          <w:rFonts w:ascii="Arial" w:hAnsi="Arial" w:cs="Arial"/>
        </w:rPr>
        <w:t>durante la fase de desarrollo</w:t>
      </w:r>
    </w:p>
    <w:p w14:paraId="1713BC3E" w14:textId="77777777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entrega final</w:t>
      </w:r>
    </w:p>
    <w:p w14:paraId="7B42491D" w14:textId="77777777" w:rsidR="00BA03AA" w:rsidRPr="00B64D31" w:rsidRDefault="00BA03AA" w:rsidP="00B64D31">
      <w:pPr>
        <w:rPr>
          <w:rFonts w:ascii="Arial" w:hAnsi="Arial" w:cs="Arial"/>
        </w:rPr>
      </w:pPr>
    </w:p>
    <w:p w14:paraId="288B6952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1.7 Propiedad intelectual y licenciamiento</w:t>
      </w:r>
    </w:p>
    <w:p w14:paraId="1C3EF5F4" w14:textId="3A6F5D55" w:rsidR="00B64D31" w:rsidRPr="00B64D31" w:rsidRDefault="00B64D31" w:rsidP="009865F3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Una vez realizado el pago total, el cliente tendrá derecho de uso del software.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 xml:space="preserve">El proveedor conserva derechos sobre metodologías, </w:t>
      </w:r>
      <w:proofErr w:type="spellStart"/>
      <w:r w:rsidRPr="00B64D31">
        <w:rPr>
          <w:rFonts w:ascii="Arial" w:hAnsi="Arial" w:cs="Arial"/>
        </w:rPr>
        <w:t>frameworks</w:t>
      </w:r>
      <w:proofErr w:type="spellEnd"/>
      <w:r w:rsidRPr="00B64D31">
        <w:rPr>
          <w:rFonts w:ascii="Arial" w:hAnsi="Arial" w:cs="Arial"/>
        </w:rPr>
        <w:t>, reutilizables y componentes genéricos desarrollados durante el proyecto.</w:t>
      </w:r>
    </w:p>
    <w:p w14:paraId="42BFA625" w14:textId="77777777" w:rsidR="00B64D31" w:rsidRPr="00B64D31" w:rsidRDefault="00B64D31" w:rsidP="00B64D31">
      <w:pPr>
        <w:rPr>
          <w:rFonts w:ascii="Arial" w:hAnsi="Arial" w:cs="Arial"/>
        </w:rPr>
      </w:pPr>
    </w:p>
    <w:p w14:paraId="4D55B4B4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1.8 Acuerdo de nivel de servicio (SLA)</w:t>
      </w:r>
    </w:p>
    <w:p w14:paraId="2D6C5454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proveedor garantiza:</w:t>
      </w:r>
    </w:p>
    <w:p w14:paraId="095DA07E" w14:textId="77777777" w:rsidR="00B64D31" w:rsidRPr="00E762CC" w:rsidRDefault="00B64D3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Disponibilidad del sistema</w:t>
      </w:r>
    </w:p>
    <w:p w14:paraId="67E2C5E2" w14:textId="77777777" w:rsidR="00B64D31" w:rsidRPr="00E762CC" w:rsidRDefault="00B64D3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Corrección de errores críticos</w:t>
      </w:r>
    </w:p>
    <w:p w14:paraId="01CE4D37" w14:textId="77777777" w:rsidR="00B64D31" w:rsidRPr="00E762CC" w:rsidRDefault="00B64D3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Tiempos de respuesta ante incidentes</w:t>
      </w:r>
    </w:p>
    <w:p w14:paraId="6274EFD9" w14:textId="77777777" w:rsidR="00B64D31" w:rsidRPr="00E762CC" w:rsidRDefault="00B64D3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Soporte técnico durante el periodo acordado.</w:t>
      </w:r>
    </w:p>
    <w:p w14:paraId="3B2252DE" w14:textId="77777777" w:rsidR="00B64D31" w:rsidRPr="00B64D31" w:rsidRDefault="00B64D31" w:rsidP="00B64D31">
      <w:pPr>
        <w:rPr>
          <w:rFonts w:ascii="Arial" w:hAnsi="Arial" w:cs="Arial"/>
        </w:rPr>
      </w:pPr>
    </w:p>
    <w:p w14:paraId="2ED1E2D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1.9 Protección de datos</w:t>
      </w:r>
    </w:p>
    <w:p w14:paraId="4193EED6" w14:textId="60896C1D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Las partes se comprometen a cumplir con las normas de protección de datos personales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según la legislación vigente en Colombia.</w:t>
      </w:r>
    </w:p>
    <w:p w14:paraId="1393E8FB" w14:textId="77777777" w:rsidR="00E762CC" w:rsidRPr="00B64D31" w:rsidRDefault="00E762CC" w:rsidP="00B64D31">
      <w:pPr>
        <w:rPr>
          <w:rFonts w:ascii="Arial" w:hAnsi="Arial" w:cs="Arial"/>
        </w:rPr>
      </w:pPr>
    </w:p>
    <w:p w14:paraId="686C62B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1.10 Confidencialidad</w:t>
      </w:r>
    </w:p>
    <w:p w14:paraId="4F752033" w14:textId="73FDCE5C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Toda información técnica, comercial o estratégica relacionada con el proyecto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será tratada como información confidencial.</w:t>
      </w:r>
    </w:p>
    <w:p w14:paraId="5B612A0E" w14:textId="77777777" w:rsidR="00B64D31" w:rsidRPr="00B64D31" w:rsidRDefault="00B64D31" w:rsidP="00B64D31">
      <w:pPr>
        <w:rPr>
          <w:rFonts w:ascii="Arial" w:hAnsi="Arial" w:cs="Arial"/>
        </w:rPr>
      </w:pPr>
    </w:p>
    <w:p w14:paraId="399739A5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1.11 Soporte y mantenimiento</w:t>
      </w:r>
    </w:p>
    <w:p w14:paraId="24548635" w14:textId="28189D26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El proveedor brindará mantenimiento correctivo </w:t>
      </w:r>
      <w:r w:rsidRPr="00E762CC"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  <w:t>durante</w:t>
      </w:r>
      <w:r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 </w:t>
      </w:r>
      <w:r w:rsidR="006C107B">
        <w:rPr>
          <w:rFonts w:ascii="Arial" w:hAnsi="Arial" w:cs="Arial"/>
          <w:b/>
          <w:iCs/>
          <w:kern w:val="2"/>
          <w:lang w:val="es-VE" w:eastAsia="es-CO"/>
          <w14:ligatures w14:val="standardContextual"/>
        </w:rPr>
        <w:t>6</w:t>
      </w:r>
      <w:r w:rsidRPr="00B64D31">
        <w:rPr>
          <w:rFonts w:ascii="Arial" w:hAnsi="Arial" w:cs="Arial"/>
        </w:rPr>
        <w:t xml:space="preserve"> meses posteriores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la entrega del sistema.</w:t>
      </w:r>
    </w:p>
    <w:p w14:paraId="14098130" w14:textId="77777777" w:rsidR="00B870E0" w:rsidRPr="00B64D31" w:rsidRDefault="00B870E0" w:rsidP="00B64D31">
      <w:pPr>
        <w:rPr>
          <w:rFonts w:ascii="Arial" w:hAnsi="Arial" w:cs="Arial"/>
        </w:rPr>
      </w:pPr>
    </w:p>
    <w:p w14:paraId="59AD6A1B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1.12 Terminación del contrato</w:t>
      </w:r>
    </w:p>
    <w:p w14:paraId="7B549E9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contrato podrá terminar por:</w:t>
      </w:r>
    </w:p>
    <w:p w14:paraId="64077170" w14:textId="77777777" w:rsidR="00B64D31" w:rsidRPr="00E762CC" w:rsidRDefault="00B64D3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Cumplimiento del objeto</w:t>
      </w:r>
    </w:p>
    <w:p w14:paraId="0C97B4C6" w14:textId="77777777" w:rsidR="00B64D31" w:rsidRPr="00E762CC" w:rsidRDefault="00B64D3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Incumplimiento de obligaciones</w:t>
      </w:r>
    </w:p>
    <w:p w14:paraId="32FED6AA" w14:textId="77777777" w:rsidR="00B64D31" w:rsidRPr="00E762CC" w:rsidRDefault="00B64D3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Acuerdo mutuo entre las partes</w:t>
      </w:r>
    </w:p>
    <w:p w14:paraId="757DFD37" w14:textId="77777777" w:rsidR="00B64D31" w:rsidRPr="00B64D31" w:rsidRDefault="00B64D31" w:rsidP="00B64D31">
      <w:pPr>
        <w:rPr>
          <w:rFonts w:ascii="Arial" w:hAnsi="Arial" w:cs="Arial"/>
        </w:rPr>
      </w:pPr>
    </w:p>
    <w:p w14:paraId="7D680F6D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1.13 Resolución de conflictos</w:t>
      </w:r>
    </w:p>
    <w:p w14:paraId="6EA01AE4" w14:textId="3AA1E9B6" w:rsidR="00B64D31" w:rsidRPr="00B64D31" w:rsidRDefault="00B64D31" w:rsidP="00BA03AA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Las partes intentarán resolver conflictos mediante conciliación antes de acudir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instancias judiciales.</w:t>
      </w:r>
    </w:p>
    <w:p w14:paraId="0F348F66" w14:textId="77777777" w:rsidR="00B64D31" w:rsidRPr="00B64D31" w:rsidRDefault="00B64D31" w:rsidP="00B64D31">
      <w:pPr>
        <w:rPr>
          <w:rFonts w:ascii="Arial" w:hAnsi="Arial" w:cs="Arial"/>
        </w:rPr>
      </w:pPr>
    </w:p>
    <w:p w14:paraId="6E6DE530" w14:textId="0288E84C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1.14 Firmas</w:t>
      </w:r>
      <w:r w:rsidR="00043826">
        <w:rPr>
          <w:rFonts w:ascii="Arial" w:hAnsi="Arial" w:cs="Arial"/>
          <w:b/>
          <w:bCs/>
        </w:rPr>
        <w:t xml:space="preserve"> de las partes</w:t>
      </w:r>
    </w:p>
    <w:p w14:paraId="08FE57EE" w14:textId="3FEDD5D0" w:rsidR="00B64D31" w:rsidRPr="00B64D31" w:rsidRDefault="00043826" w:rsidP="00043826">
      <w:pPr>
        <w:jc w:val="both"/>
        <w:rPr>
          <w:rFonts w:ascii="Arial" w:hAnsi="Arial" w:cs="Arial"/>
        </w:rPr>
      </w:pPr>
      <w:r w:rsidRPr="00043826">
        <w:rPr>
          <w:rFonts w:ascii="Arial" w:hAnsi="Arial" w:cs="Arial"/>
        </w:rPr>
        <w:t xml:space="preserve">En constancia de lo anterior, se firma el presente contrato en la ciudad de </w:t>
      </w:r>
      <w:r w:rsidR="006C107B">
        <w:rPr>
          <w:rFonts w:ascii="Arial" w:hAnsi="Arial" w:cs="Arial"/>
          <w:b/>
          <w:bCs/>
        </w:rPr>
        <w:t>Popayán</w:t>
      </w:r>
      <w:r w:rsidRPr="00043826">
        <w:rPr>
          <w:rFonts w:ascii="Arial" w:hAnsi="Arial" w:cs="Arial"/>
        </w:rPr>
        <w:t xml:space="preserve">, a los </w:t>
      </w:r>
      <w:r w:rsidR="006C107B">
        <w:rPr>
          <w:rFonts w:ascii="Arial" w:hAnsi="Arial" w:cs="Arial"/>
          <w:b/>
          <w:bCs/>
        </w:rPr>
        <w:t>13 días</w:t>
      </w:r>
      <w:r w:rsidRPr="00043826">
        <w:rPr>
          <w:rFonts w:ascii="Arial" w:hAnsi="Arial" w:cs="Arial"/>
          <w:b/>
          <w:bCs/>
        </w:rPr>
        <w:t xml:space="preserve"> </w:t>
      </w:r>
      <w:proofErr w:type="spellStart"/>
      <w:r w:rsidRPr="00043826">
        <w:rPr>
          <w:rFonts w:ascii="Arial" w:hAnsi="Arial" w:cs="Arial"/>
        </w:rPr>
        <w:t>días</w:t>
      </w:r>
      <w:proofErr w:type="spellEnd"/>
      <w:r w:rsidRPr="00043826">
        <w:rPr>
          <w:rFonts w:ascii="Arial" w:hAnsi="Arial" w:cs="Arial"/>
        </w:rPr>
        <w:t xml:space="preserve"> del mes de</w:t>
      </w:r>
      <w:r w:rsidRPr="00043826">
        <w:rPr>
          <w:rFonts w:ascii="Arial" w:hAnsi="Arial" w:cs="Arial"/>
          <w:b/>
          <w:bCs/>
        </w:rPr>
        <w:t xml:space="preserve"> </w:t>
      </w:r>
      <w:r w:rsidR="006C107B">
        <w:rPr>
          <w:rFonts w:ascii="Arial" w:hAnsi="Arial" w:cs="Arial"/>
          <w:b/>
          <w:bCs/>
        </w:rPr>
        <w:t>marzo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del año</w:t>
      </w:r>
      <w:r w:rsidRPr="00043826">
        <w:rPr>
          <w:rFonts w:ascii="Arial" w:hAnsi="Arial" w:cs="Arial"/>
          <w:b/>
          <w:bCs/>
        </w:rPr>
        <w:t xml:space="preserve"> </w:t>
      </w:r>
      <w:r w:rsidR="006C107B">
        <w:rPr>
          <w:rFonts w:ascii="Arial" w:hAnsi="Arial" w:cs="Arial"/>
          <w:b/>
          <w:bCs/>
        </w:rPr>
        <w:t>2026</w:t>
      </w:r>
      <w:r w:rsidRPr="00043826">
        <w:rPr>
          <w:rFonts w:ascii="Arial" w:hAnsi="Arial" w:cs="Arial"/>
        </w:rPr>
        <w:t>.</w:t>
      </w:r>
    </w:p>
    <w:tbl>
      <w:tblPr>
        <w:tblStyle w:val="Tablaconcuadrculaclara"/>
        <w:tblW w:w="9669" w:type="dxa"/>
        <w:tblLook w:val="04A0" w:firstRow="1" w:lastRow="0" w:firstColumn="1" w:lastColumn="0" w:noHBand="0" w:noVBand="1"/>
      </w:tblPr>
      <w:tblGrid>
        <w:gridCol w:w="5071"/>
        <w:gridCol w:w="4598"/>
      </w:tblGrid>
      <w:tr w:rsidR="00043826" w:rsidRPr="00043826" w14:paraId="0A44975C" w14:textId="77777777" w:rsidTr="00043826">
        <w:trPr>
          <w:trHeight w:val="641"/>
        </w:trPr>
        <w:tc>
          <w:tcPr>
            <w:tcW w:w="5071" w:type="dxa"/>
            <w:hideMark/>
          </w:tcPr>
          <w:p w14:paraId="7437890A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CLIENTE</w:t>
            </w:r>
          </w:p>
        </w:tc>
        <w:tc>
          <w:tcPr>
            <w:tcW w:w="4598" w:type="dxa"/>
            <w:hideMark/>
          </w:tcPr>
          <w:p w14:paraId="11913255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DESARROLLADOR</w:t>
            </w:r>
          </w:p>
        </w:tc>
      </w:tr>
      <w:tr w:rsidR="00043826" w:rsidRPr="00043826" w14:paraId="1B2FCF45" w14:textId="77777777" w:rsidTr="00043826">
        <w:trPr>
          <w:trHeight w:val="641"/>
        </w:trPr>
        <w:tc>
          <w:tcPr>
            <w:tcW w:w="5071" w:type="dxa"/>
            <w:hideMark/>
          </w:tcPr>
          <w:p w14:paraId="046F6BE8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  <w:tc>
          <w:tcPr>
            <w:tcW w:w="4598" w:type="dxa"/>
            <w:hideMark/>
          </w:tcPr>
          <w:p w14:paraId="418B61B2" w14:textId="2FACB5AE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  <w:r w:rsidR="006C107B">
              <w:rPr>
                <w:rFonts w:ascii="Arial" w:hAnsi="Arial" w:cs="Arial"/>
              </w:rPr>
              <w:t xml:space="preserve">   Cristian David Yalanda</w:t>
            </w:r>
          </w:p>
        </w:tc>
      </w:tr>
      <w:tr w:rsidR="00043826" w:rsidRPr="00043826" w14:paraId="63F904F4" w14:textId="77777777" w:rsidTr="00043826">
        <w:trPr>
          <w:trHeight w:val="641"/>
        </w:trPr>
        <w:tc>
          <w:tcPr>
            <w:tcW w:w="5071" w:type="dxa"/>
            <w:hideMark/>
          </w:tcPr>
          <w:p w14:paraId="142F493C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  <w:tc>
          <w:tcPr>
            <w:tcW w:w="4598" w:type="dxa"/>
            <w:hideMark/>
          </w:tcPr>
          <w:p w14:paraId="75193AFD" w14:textId="3DC0BF6A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  <w:r w:rsidR="006C107B">
              <w:rPr>
                <w:rFonts w:ascii="Arial" w:hAnsi="Arial" w:cs="Arial"/>
              </w:rPr>
              <w:t xml:space="preserve">   Cristian David Yalanda</w:t>
            </w:r>
          </w:p>
        </w:tc>
      </w:tr>
      <w:tr w:rsidR="00043826" w:rsidRPr="00043826" w14:paraId="6A5B31FB" w14:textId="77777777" w:rsidTr="00043826">
        <w:trPr>
          <w:trHeight w:val="641"/>
        </w:trPr>
        <w:tc>
          <w:tcPr>
            <w:tcW w:w="5071" w:type="dxa"/>
            <w:hideMark/>
          </w:tcPr>
          <w:p w14:paraId="633FE705" w14:textId="4E0A463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</w:p>
        </w:tc>
        <w:tc>
          <w:tcPr>
            <w:tcW w:w="4598" w:type="dxa"/>
            <w:hideMark/>
          </w:tcPr>
          <w:p w14:paraId="258E979D" w14:textId="2F9FB6D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  <w:r w:rsidR="006C107B">
              <w:rPr>
                <w:rFonts w:ascii="Arial" w:hAnsi="Arial" w:cs="Arial"/>
              </w:rPr>
              <w:t xml:space="preserve">   1068216156</w:t>
            </w:r>
          </w:p>
        </w:tc>
      </w:tr>
    </w:tbl>
    <w:p w14:paraId="7451FC8E" w14:textId="6D50F786" w:rsidR="00B64D31" w:rsidRPr="00B64D31" w:rsidRDefault="00B64D31" w:rsidP="00B64D31">
      <w:pPr>
        <w:rPr>
          <w:rFonts w:ascii="Arial" w:hAnsi="Arial" w:cs="Arial"/>
        </w:rPr>
      </w:pPr>
    </w:p>
    <w:sectPr w:rsidR="00B64D31" w:rsidRPr="00B64D31">
      <w:headerReference w:type="default" r:id="rId8"/>
      <w:footerReference w:type="default" r:id="rId9"/>
      <w:headerReference w:type="first" r:id="rId1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53884" w14:textId="77777777" w:rsidR="00F62FA9" w:rsidRDefault="00F62FA9">
      <w:pPr>
        <w:spacing w:after="0" w:line="240" w:lineRule="auto"/>
      </w:pPr>
      <w:r>
        <w:separator/>
      </w:r>
    </w:p>
  </w:endnote>
  <w:endnote w:type="continuationSeparator" w:id="0">
    <w:p w14:paraId="42AA9124" w14:textId="77777777" w:rsidR="00F62FA9" w:rsidRDefault="00F6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63B8E050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7EAD7064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5EBDB239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3EB4B1ED" w:rsidR="00E85AFD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CF8C" w14:textId="77777777" w:rsidR="00F62FA9" w:rsidRDefault="00F62FA9">
      <w:pPr>
        <w:spacing w:after="0" w:line="240" w:lineRule="auto"/>
      </w:pPr>
      <w:r>
        <w:separator/>
      </w:r>
    </w:p>
  </w:footnote>
  <w:footnote w:type="continuationSeparator" w:id="0">
    <w:p w14:paraId="6E26052A" w14:textId="77777777" w:rsidR="00F62FA9" w:rsidRDefault="00F6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07F9500" w:rsidR="00E85AFD" w:rsidRDefault="00044E15" w:rsidP="00044E15">
    <w:pPr>
      <w:pStyle w:val="Encabezado"/>
      <w:jc w:val="center"/>
    </w:pPr>
    <w:r>
      <w:rPr>
        <w:noProof/>
      </w:rPr>
      <w:drawing>
        <wp:inline distT="0" distB="0" distL="0" distR="0" wp14:anchorId="65D7EFAF" wp14:editId="653E6F51">
          <wp:extent cx="657225" cy="686435"/>
          <wp:effectExtent l="0" t="0" r="9525" b="0"/>
          <wp:docPr id="34" name="Imagen 34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4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038" cy="69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7DDAA9" w14:textId="77777777" w:rsidR="00E762CC" w:rsidRDefault="00E762CC" w:rsidP="00E762CC">
    <w:pPr>
      <w:spacing w:after="0" w:line="240" w:lineRule="auto"/>
      <w:jc w:val="center"/>
      <w:rPr>
        <w:rFonts w:ascii="Arial" w:hAnsi="Arial" w:cs="Arial"/>
        <w:b/>
        <w:bCs/>
      </w:rPr>
    </w:pPr>
    <w:r w:rsidRPr="00A97926">
      <w:rPr>
        <w:rFonts w:ascii="Arial" w:eastAsia="Times New Roman" w:hAnsi="Arial" w:cs="Arial"/>
        <w:b/>
        <w:color w:val="000000"/>
        <w:sz w:val="20"/>
        <w:szCs w:val="20"/>
      </w:rPr>
      <w:t>Centro de Teleinformática y Producción Industrial - Regional Cauca</w:t>
    </w:r>
    <w:r w:rsidRPr="00E762CC">
      <w:rPr>
        <w:rFonts w:ascii="Arial" w:hAnsi="Arial" w:cs="Arial"/>
        <w:b/>
        <w:bCs/>
      </w:rPr>
      <w:t xml:space="preserve"> </w:t>
    </w:r>
  </w:p>
  <w:p w14:paraId="1841286F" w14:textId="12A2E6D3" w:rsidR="00E762CC" w:rsidRPr="00BA03AA" w:rsidRDefault="00E762CC" w:rsidP="00E762CC">
    <w:pPr>
      <w:spacing w:after="0" w:line="240" w:lineRule="auto"/>
      <w:jc w:val="center"/>
      <w:rPr>
        <w:rFonts w:ascii="Arial" w:hAnsi="Arial" w:cs="Arial"/>
        <w:b/>
        <w:bCs/>
        <w:sz w:val="20"/>
        <w:szCs w:val="20"/>
      </w:rPr>
    </w:pPr>
    <w:r w:rsidRPr="00BA03AA">
      <w:rPr>
        <w:rFonts w:ascii="Arial" w:hAnsi="Arial" w:cs="Arial"/>
        <w:b/>
        <w:bCs/>
        <w:sz w:val="20"/>
        <w:szCs w:val="20"/>
      </w:rPr>
      <w:t>Contrato Profesional de Desarrollo de Software</w:t>
    </w:r>
  </w:p>
  <w:p w14:paraId="2152ED72" w14:textId="77777777" w:rsidR="00E762CC" w:rsidRDefault="00E762CC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474F"/>
    <w:multiLevelType w:val="hybridMultilevel"/>
    <w:tmpl w:val="A45E3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2B37E48"/>
    <w:multiLevelType w:val="multilevel"/>
    <w:tmpl w:val="A7CCE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4C214D3"/>
    <w:multiLevelType w:val="hybridMultilevel"/>
    <w:tmpl w:val="41663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05724">
    <w:abstractNumId w:val="1"/>
  </w:num>
  <w:num w:numId="2" w16cid:durableId="1825657854">
    <w:abstractNumId w:val="2"/>
  </w:num>
  <w:num w:numId="3" w16cid:durableId="674497902">
    <w:abstractNumId w:val="3"/>
  </w:num>
  <w:num w:numId="4" w16cid:durableId="168855989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16BA3"/>
    <w:rsid w:val="00023F06"/>
    <w:rsid w:val="00043826"/>
    <w:rsid w:val="00044E15"/>
    <w:rsid w:val="00062C6D"/>
    <w:rsid w:val="00067D20"/>
    <w:rsid w:val="00072544"/>
    <w:rsid w:val="000A0FB0"/>
    <w:rsid w:val="000C4922"/>
    <w:rsid w:val="000C4BF5"/>
    <w:rsid w:val="000D21C5"/>
    <w:rsid w:val="000E04A9"/>
    <w:rsid w:val="000F201A"/>
    <w:rsid w:val="000F205B"/>
    <w:rsid w:val="000F2166"/>
    <w:rsid w:val="000F30D2"/>
    <w:rsid w:val="00117BFB"/>
    <w:rsid w:val="00122D65"/>
    <w:rsid w:val="00123D59"/>
    <w:rsid w:val="001248C5"/>
    <w:rsid w:val="00126DE2"/>
    <w:rsid w:val="001271EC"/>
    <w:rsid w:val="00137BF9"/>
    <w:rsid w:val="00144BB9"/>
    <w:rsid w:val="001560C6"/>
    <w:rsid w:val="00161F50"/>
    <w:rsid w:val="00166C56"/>
    <w:rsid w:val="00166F2B"/>
    <w:rsid w:val="00177AFF"/>
    <w:rsid w:val="00180CFF"/>
    <w:rsid w:val="00192521"/>
    <w:rsid w:val="00193E24"/>
    <w:rsid w:val="001A5255"/>
    <w:rsid w:val="001C266B"/>
    <w:rsid w:val="001C5DC5"/>
    <w:rsid w:val="001D0F8F"/>
    <w:rsid w:val="001E1300"/>
    <w:rsid w:val="001F09EC"/>
    <w:rsid w:val="001F47B5"/>
    <w:rsid w:val="0020582A"/>
    <w:rsid w:val="002059B4"/>
    <w:rsid w:val="00205C1A"/>
    <w:rsid w:val="002213EB"/>
    <w:rsid w:val="0022461C"/>
    <w:rsid w:val="00227588"/>
    <w:rsid w:val="00237DED"/>
    <w:rsid w:val="002447AD"/>
    <w:rsid w:val="002522CF"/>
    <w:rsid w:val="00263861"/>
    <w:rsid w:val="0026564A"/>
    <w:rsid w:val="002868BF"/>
    <w:rsid w:val="002D12AD"/>
    <w:rsid w:val="002D61F4"/>
    <w:rsid w:val="002E0F5A"/>
    <w:rsid w:val="002E14E2"/>
    <w:rsid w:val="002E434B"/>
    <w:rsid w:val="003002A5"/>
    <w:rsid w:val="00316B5C"/>
    <w:rsid w:val="00320E54"/>
    <w:rsid w:val="003232D5"/>
    <w:rsid w:val="00323B4B"/>
    <w:rsid w:val="00342800"/>
    <w:rsid w:val="00354D98"/>
    <w:rsid w:val="00357D11"/>
    <w:rsid w:val="00374A3A"/>
    <w:rsid w:val="00383B71"/>
    <w:rsid w:val="003B2FA3"/>
    <w:rsid w:val="003B7387"/>
    <w:rsid w:val="003C53D8"/>
    <w:rsid w:val="003D64EA"/>
    <w:rsid w:val="003E5E0C"/>
    <w:rsid w:val="00400D09"/>
    <w:rsid w:val="00404CE6"/>
    <w:rsid w:val="00443DB1"/>
    <w:rsid w:val="004535DB"/>
    <w:rsid w:val="00453C63"/>
    <w:rsid w:val="0045482A"/>
    <w:rsid w:val="004637BD"/>
    <w:rsid w:val="0047080F"/>
    <w:rsid w:val="00484E78"/>
    <w:rsid w:val="004862BF"/>
    <w:rsid w:val="004A7EA7"/>
    <w:rsid w:val="004B1C9F"/>
    <w:rsid w:val="004B213A"/>
    <w:rsid w:val="004B5DCE"/>
    <w:rsid w:val="004C17EA"/>
    <w:rsid w:val="004C4E93"/>
    <w:rsid w:val="004E0DD2"/>
    <w:rsid w:val="004E316F"/>
    <w:rsid w:val="004F6D75"/>
    <w:rsid w:val="00502891"/>
    <w:rsid w:val="0050759B"/>
    <w:rsid w:val="00540703"/>
    <w:rsid w:val="0054101A"/>
    <w:rsid w:val="005426C2"/>
    <w:rsid w:val="005445FF"/>
    <w:rsid w:val="00551D7E"/>
    <w:rsid w:val="0056259A"/>
    <w:rsid w:val="00576504"/>
    <w:rsid w:val="005773EE"/>
    <w:rsid w:val="00583278"/>
    <w:rsid w:val="00591230"/>
    <w:rsid w:val="00591BF8"/>
    <w:rsid w:val="00595E58"/>
    <w:rsid w:val="005A58F1"/>
    <w:rsid w:val="005A75C9"/>
    <w:rsid w:val="005D6F72"/>
    <w:rsid w:val="005E30E7"/>
    <w:rsid w:val="005E4A48"/>
    <w:rsid w:val="005E60B2"/>
    <w:rsid w:val="005F1D98"/>
    <w:rsid w:val="00603116"/>
    <w:rsid w:val="00625C7C"/>
    <w:rsid w:val="006267FF"/>
    <w:rsid w:val="0064024C"/>
    <w:rsid w:val="00664EB4"/>
    <w:rsid w:val="006866E9"/>
    <w:rsid w:val="006A2868"/>
    <w:rsid w:val="006B275E"/>
    <w:rsid w:val="006C107B"/>
    <w:rsid w:val="006C4E84"/>
    <w:rsid w:val="006D087C"/>
    <w:rsid w:val="006D30C0"/>
    <w:rsid w:val="006E69B3"/>
    <w:rsid w:val="006F2CB3"/>
    <w:rsid w:val="00704856"/>
    <w:rsid w:val="00724883"/>
    <w:rsid w:val="007310DC"/>
    <w:rsid w:val="00732934"/>
    <w:rsid w:val="00760DF3"/>
    <w:rsid w:val="00763DBE"/>
    <w:rsid w:val="007A0944"/>
    <w:rsid w:val="007C1D93"/>
    <w:rsid w:val="007C7E37"/>
    <w:rsid w:val="007D33B0"/>
    <w:rsid w:val="007D6238"/>
    <w:rsid w:val="0081648E"/>
    <w:rsid w:val="00844EFF"/>
    <w:rsid w:val="00846BD4"/>
    <w:rsid w:val="00864572"/>
    <w:rsid w:val="00864BB4"/>
    <w:rsid w:val="00870BF6"/>
    <w:rsid w:val="00896559"/>
    <w:rsid w:val="008A6A3E"/>
    <w:rsid w:val="008B1047"/>
    <w:rsid w:val="008B106F"/>
    <w:rsid w:val="008B6FA4"/>
    <w:rsid w:val="008D2008"/>
    <w:rsid w:val="008D79E5"/>
    <w:rsid w:val="008D79EF"/>
    <w:rsid w:val="009015A5"/>
    <w:rsid w:val="009017F4"/>
    <w:rsid w:val="00903716"/>
    <w:rsid w:val="009068D0"/>
    <w:rsid w:val="00912E73"/>
    <w:rsid w:val="00917BD1"/>
    <w:rsid w:val="00925822"/>
    <w:rsid w:val="00930611"/>
    <w:rsid w:val="00933B38"/>
    <w:rsid w:val="009370E1"/>
    <w:rsid w:val="009474B8"/>
    <w:rsid w:val="00967EE4"/>
    <w:rsid w:val="00971B70"/>
    <w:rsid w:val="009865F3"/>
    <w:rsid w:val="00995D60"/>
    <w:rsid w:val="009B0336"/>
    <w:rsid w:val="009B456A"/>
    <w:rsid w:val="009D31BE"/>
    <w:rsid w:val="009D3278"/>
    <w:rsid w:val="009D3469"/>
    <w:rsid w:val="009E4CE9"/>
    <w:rsid w:val="009E75F2"/>
    <w:rsid w:val="009F62A4"/>
    <w:rsid w:val="00A1209A"/>
    <w:rsid w:val="00A26DC3"/>
    <w:rsid w:val="00A57F67"/>
    <w:rsid w:val="00A63563"/>
    <w:rsid w:val="00A92164"/>
    <w:rsid w:val="00AB4AB8"/>
    <w:rsid w:val="00AB5ECA"/>
    <w:rsid w:val="00AB79F9"/>
    <w:rsid w:val="00AD4F06"/>
    <w:rsid w:val="00B01A5C"/>
    <w:rsid w:val="00B0325C"/>
    <w:rsid w:val="00B06C0D"/>
    <w:rsid w:val="00B124A3"/>
    <w:rsid w:val="00B206DC"/>
    <w:rsid w:val="00B26273"/>
    <w:rsid w:val="00B361C2"/>
    <w:rsid w:val="00B3669C"/>
    <w:rsid w:val="00B369EF"/>
    <w:rsid w:val="00B42B2B"/>
    <w:rsid w:val="00B457AB"/>
    <w:rsid w:val="00B46C3A"/>
    <w:rsid w:val="00B52998"/>
    <w:rsid w:val="00B53D0D"/>
    <w:rsid w:val="00B542A8"/>
    <w:rsid w:val="00B63672"/>
    <w:rsid w:val="00B64D31"/>
    <w:rsid w:val="00B71487"/>
    <w:rsid w:val="00B74915"/>
    <w:rsid w:val="00B7674E"/>
    <w:rsid w:val="00B77634"/>
    <w:rsid w:val="00B80FFD"/>
    <w:rsid w:val="00B864C5"/>
    <w:rsid w:val="00B870E0"/>
    <w:rsid w:val="00B93339"/>
    <w:rsid w:val="00B93740"/>
    <w:rsid w:val="00BA03AA"/>
    <w:rsid w:val="00BA6216"/>
    <w:rsid w:val="00BF3C6E"/>
    <w:rsid w:val="00C06663"/>
    <w:rsid w:val="00C12B75"/>
    <w:rsid w:val="00C170B5"/>
    <w:rsid w:val="00C239DE"/>
    <w:rsid w:val="00C61031"/>
    <w:rsid w:val="00C639EC"/>
    <w:rsid w:val="00C73521"/>
    <w:rsid w:val="00C82FB4"/>
    <w:rsid w:val="00C938E5"/>
    <w:rsid w:val="00CA11C9"/>
    <w:rsid w:val="00CC126D"/>
    <w:rsid w:val="00CF14CC"/>
    <w:rsid w:val="00D15B78"/>
    <w:rsid w:val="00D277E1"/>
    <w:rsid w:val="00D5521D"/>
    <w:rsid w:val="00D572D7"/>
    <w:rsid w:val="00D65C85"/>
    <w:rsid w:val="00D71542"/>
    <w:rsid w:val="00D7179C"/>
    <w:rsid w:val="00D77B80"/>
    <w:rsid w:val="00D80FF9"/>
    <w:rsid w:val="00D81C57"/>
    <w:rsid w:val="00D9507B"/>
    <w:rsid w:val="00DB6891"/>
    <w:rsid w:val="00DC5D21"/>
    <w:rsid w:val="00DD0B19"/>
    <w:rsid w:val="00DE1B26"/>
    <w:rsid w:val="00DF00B1"/>
    <w:rsid w:val="00DF7824"/>
    <w:rsid w:val="00E0099F"/>
    <w:rsid w:val="00E41D11"/>
    <w:rsid w:val="00E5405E"/>
    <w:rsid w:val="00E5719C"/>
    <w:rsid w:val="00E63B51"/>
    <w:rsid w:val="00E67890"/>
    <w:rsid w:val="00E75A89"/>
    <w:rsid w:val="00E762CC"/>
    <w:rsid w:val="00E7728D"/>
    <w:rsid w:val="00E85AFD"/>
    <w:rsid w:val="00E907B5"/>
    <w:rsid w:val="00EA1A3B"/>
    <w:rsid w:val="00ED49F1"/>
    <w:rsid w:val="00EE04DC"/>
    <w:rsid w:val="00EE1A3A"/>
    <w:rsid w:val="00EF03D4"/>
    <w:rsid w:val="00F00A71"/>
    <w:rsid w:val="00F161B6"/>
    <w:rsid w:val="00F25782"/>
    <w:rsid w:val="00F368F3"/>
    <w:rsid w:val="00F42067"/>
    <w:rsid w:val="00F4772F"/>
    <w:rsid w:val="00F62FA9"/>
    <w:rsid w:val="00F760E4"/>
    <w:rsid w:val="00F90F9F"/>
    <w:rsid w:val="00FB155A"/>
    <w:rsid w:val="00FB53F2"/>
    <w:rsid w:val="00FC4012"/>
    <w:rsid w:val="00FE21B5"/>
    <w:rsid w:val="00FF675F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shortdesc">
    <w:name w:val="shortdesc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li">
    <w:name w:val="li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">
    <w:name w:val="p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166C56"/>
    <w:pPr>
      <w:spacing w:line="240" w:lineRule="auto"/>
    </w:pPr>
    <w:rPr>
      <w:i/>
      <w:iCs/>
      <w:color w:val="146194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B0336"/>
    <w:rPr>
      <w:color w:val="605E5C"/>
      <w:shd w:val="clear" w:color="auto" w:fill="E1DFDD"/>
    </w:rPr>
  </w:style>
  <w:style w:type="character" w:customStyle="1" w:styleId="whitespace-normal">
    <w:name w:val="whitespace-normal"/>
    <w:basedOn w:val="Fuentedeprrafopredeter"/>
    <w:rsid w:val="000D21C5"/>
  </w:style>
  <w:style w:type="table" w:styleId="Tablaconcuadrculaclara">
    <w:name w:val="Grid Table Light"/>
    <w:basedOn w:val="Tablanormal"/>
    <w:uiPriority w:val="40"/>
    <w:rsid w:val="00507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64D31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B64D31"/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2</TotalTime>
  <Pages>1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Elaboración de Fichas Técnicas y Análisis de Proveedores en Proyectos de Software</vt:lpstr>
    </vt:vector>
  </TitlesOfParts>
  <Company>Toshiba</Company>
  <LinksUpToDate>false</LinksUpToDate>
  <CharactersWithSpaces>3359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Elaboración de Fichas Técnicas y Análisis de Proveedores en Proyectos de Software</dc:title>
  <dc:creator>ccuellar@sena.edu.co</dc:creator>
  <cp:keywords>fichas técnicas, análisis comparativo, cotizaciones</cp:keywords>
  <dc:description/>
  <cp:lastModifiedBy>Aprendiz</cp:lastModifiedBy>
  <cp:revision>4</cp:revision>
  <cp:lastPrinted>2026-02-19T22:31:00Z</cp:lastPrinted>
  <dcterms:created xsi:type="dcterms:W3CDTF">2026-03-13T16:54:00Z</dcterms:created>
  <dcterms:modified xsi:type="dcterms:W3CDTF">2026-03-13T17:02:00Z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2023-03-23T21:13:17Z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164f22b1-f536-43be-84f3-4701d00082da</vt:lpwstr>
  </property>
  <property fmtid="{D5CDD505-2E9C-101B-9397-08002B2CF9AE}" pid="8" name="MSIP_Label_1299739c-ad3d-4908-806e-4d91151a6e13_ContentBits">
    <vt:lpwstr>0</vt:lpwstr>
  </property>
</Properties>
</file>