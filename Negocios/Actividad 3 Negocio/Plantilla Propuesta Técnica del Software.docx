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F9AA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79B8D0F3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5BC2F89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64AF4072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965DE77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6A6B809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62BAB522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53388A5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E318203" w14:textId="43996876" w:rsidR="008C6F8E" w:rsidRPr="008C6F8E" w:rsidRDefault="005F5D86" w:rsidP="002823E5">
      <w:pPr>
        <w:spacing w:after="0" w:line="360" w:lineRule="auto"/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Propuesta Técnica del</w:t>
      </w:r>
      <w:r w:rsidR="002823E5">
        <w:rPr>
          <w:rFonts w:ascii="Arial" w:hAnsi="Arial" w:cs="Arial"/>
          <w:b/>
          <w:sz w:val="28"/>
          <w:szCs w:val="28"/>
        </w:rPr>
        <w:t xml:space="preserve"> Software</w:t>
      </w:r>
    </w:p>
    <w:p w14:paraId="1BD6732A" w14:textId="77777777" w:rsidR="008C6F8E" w:rsidRPr="008C6F8E" w:rsidRDefault="008C6F8E" w:rsidP="00610BD5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EA80852" w14:textId="223F54D6" w:rsidR="008C6F8E" w:rsidRPr="00A97926" w:rsidRDefault="002823E5" w:rsidP="002823E5">
      <w:pPr>
        <w:spacing w:after="0" w:line="360" w:lineRule="auto"/>
        <w:jc w:val="right"/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</w:pPr>
      <w:r w:rsidRP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Nombre</w:t>
      </w:r>
      <w:r w:rsidRPr="00A97926">
        <w:rPr>
          <w:rFonts w:ascii="Arial" w:hAnsi="Arial" w:cs="Arial"/>
          <w:bCs/>
          <w:iCs/>
        </w:rPr>
        <w:t xml:space="preserve"> </w:t>
      </w:r>
      <w:r w:rsidRP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del proyecto</w:t>
      </w:r>
    </w:p>
    <w:p w14:paraId="720007BE" w14:textId="63110D4E" w:rsidR="002823E5" w:rsidRPr="00A97926" w:rsidRDefault="002823E5" w:rsidP="002823E5">
      <w:pPr>
        <w:spacing w:after="0" w:line="360" w:lineRule="auto"/>
        <w:jc w:val="right"/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</w:pPr>
      <w:r w:rsidRPr="00A97926">
        <w:rPr>
          <w:rFonts w:ascii="Arial" w:hAnsi="Arial" w:cs="Arial"/>
          <w:b/>
          <w:iCs/>
          <w:kern w:val="2"/>
          <w:lang w:val="es-VE" w:eastAsia="es-CO"/>
          <w14:ligatures w14:val="standardContextual"/>
        </w:rPr>
        <w:t>Fecha</w:t>
      </w:r>
      <w:r w:rsid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: </w:t>
      </w:r>
      <w:proofErr w:type="spellStart"/>
      <w:r w:rsid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dd</w:t>
      </w:r>
      <w:proofErr w:type="spellEnd"/>
      <w:r w:rsid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/mm/</w:t>
      </w:r>
      <w:proofErr w:type="spellStart"/>
      <w:r w:rsidR="00A979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aaaa</w:t>
      </w:r>
      <w:proofErr w:type="spellEnd"/>
    </w:p>
    <w:p w14:paraId="53AE4F6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9D8EE4D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1A9CCF4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3897C09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C746894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394E9DD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FD5FC39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614EBFA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29AEC14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8DF8A62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7A5C6A78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71F2DE9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2199521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89FF568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112E77B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2CC481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6284A3E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4DBF9CE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337CF332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6365ADB1" w14:textId="77777777" w:rsidR="00A97926" w:rsidRPr="00A97926" w:rsidRDefault="00A97926" w:rsidP="00A9792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ascii="Arial" w:hAnsi="Arial" w:cs="Arial"/>
          <w:b/>
        </w:rPr>
      </w:pPr>
      <w:r w:rsidRPr="00A97926">
        <w:rPr>
          <w:rFonts w:ascii="Arial" w:hAnsi="Arial" w:cs="Arial"/>
          <w:b/>
        </w:rPr>
        <w:lastRenderedPageBreak/>
        <w:t>HOJA DE CONTROL</w:t>
      </w:r>
    </w:p>
    <w:tbl>
      <w:tblPr>
        <w:tblpPr w:leftFromText="180" w:rightFromText="180" w:vertAnchor="text" w:horzAnchor="margin" w:tblpY="133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3127"/>
        <w:gridCol w:w="2334"/>
        <w:gridCol w:w="1766"/>
      </w:tblGrid>
      <w:tr w:rsidR="00A97926" w:rsidRPr="00A97926" w14:paraId="4AC8BA9D" w14:textId="77777777" w:rsidTr="003B7AEE">
        <w:tc>
          <w:tcPr>
            <w:tcW w:w="124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543C7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Empresa / Organización</w:t>
            </w:r>
          </w:p>
        </w:tc>
        <w:tc>
          <w:tcPr>
            <w:tcW w:w="3753" w:type="pct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61964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44D13443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BF61A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Proyecto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CF2F4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137642D1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EBBF8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Entregable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DD377" w14:textId="60F91434" w:rsidR="00A97926" w:rsidRPr="00A97926" w:rsidRDefault="005F5D8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Propuesta Técnica del Software</w:t>
            </w:r>
          </w:p>
        </w:tc>
      </w:tr>
      <w:tr w:rsidR="00A97926" w:rsidRPr="00A97926" w14:paraId="23F475D8" w14:textId="77777777" w:rsidTr="003B7AEE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E0373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Autores</w:t>
            </w:r>
          </w:p>
        </w:tc>
        <w:tc>
          <w:tcPr>
            <w:tcW w:w="3753" w:type="pct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71D1B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175BCD99" w14:textId="77777777" w:rsidTr="00FB51A1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9B8F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Versión/Edición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1B0B7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 w:rsidRPr="00A9792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52862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Fecha Versión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B1185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7BCD4C6F" w14:textId="77777777" w:rsidTr="00FB51A1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B157D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Aprobado por</w:t>
            </w: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42B02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2DA52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Fecha Aprobación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4E5985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19763BF2" w14:textId="77777777" w:rsidTr="00FB51A1">
        <w:tc>
          <w:tcPr>
            <w:tcW w:w="1247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A27C0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24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3BA1B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2" w:type="pct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770FA" w14:textId="77777777" w:rsidR="00A97926" w:rsidRPr="00A97926" w:rsidRDefault="00A97926" w:rsidP="003B7AEE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Nº</w:t>
            </w:r>
            <w:proofErr w:type="spellEnd"/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Total de Páginas</w:t>
            </w:r>
          </w:p>
        </w:tc>
        <w:tc>
          <w:tcPr>
            <w:tcW w:w="9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6187C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16CCA28" w14:textId="77777777" w:rsidR="00942A0E" w:rsidRDefault="00942A0E" w:rsidP="00942A0E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</w:p>
    <w:p w14:paraId="67E65FCB" w14:textId="7C774667" w:rsidR="00A97926" w:rsidRPr="00942A0E" w:rsidRDefault="00942A0E" w:rsidP="00942A0E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r w:rsidRPr="00942A0E">
        <w:rPr>
          <w:rFonts w:ascii="Arial" w:hAnsi="Arial" w:cs="Arial"/>
          <w:b/>
          <w:bCs/>
          <w:sz w:val="22"/>
          <w:szCs w:val="22"/>
        </w:rPr>
        <w:t>EQUIPO DESARROLLADOR</w:t>
      </w:r>
    </w:p>
    <w:p w14:paraId="206954A0" w14:textId="77777777" w:rsidR="00942A0E" w:rsidRDefault="00942A0E" w:rsidP="00A9792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7302"/>
      </w:tblGrid>
      <w:tr w:rsidR="00942A0E" w:rsidRPr="00A97926" w14:paraId="3ECB80B5" w14:textId="77777777" w:rsidTr="00942A0E">
        <w:trPr>
          <w:trHeight w:val="207"/>
        </w:trPr>
        <w:tc>
          <w:tcPr>
            <w:tcW w:w="1190" w:type="pct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E0FE5" w14:textId="6B43D82F" w:rsidR="00942A0E" w:rsidRPr="00A97926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3810" w:type="pct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D491D1" w14:textId="327C08CA" w:rsidR="00942A0E" w:rsidRPr="00A97926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</w:tr>
      <w:tr w:rsidR="00942A0E" w:rsidRPr="00A97926" w14:paraId="5F5E4DA6" w14:textId="77777777" w:rsidTr="00942A0E">
        <w:trPr>
          <w:trHeight w:val="216"/>
        </w:trPr>
        <w:tc>
          <w:tcPr>
            <w:tcW w:w="119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56A29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1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66887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42A0E" w:rsidRPr="00A97926" w14:paraId="1121672B" w14:textId="77777777" w:rsidTr="00942A0E">
        <w:trPr>
          <w:trHeight w:val="216"/>
        </w:trPr>
        <w:tc>
          <w:tcPr>
            <w:tcW w:w="119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4CE01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1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5FF407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42A0E" w:rsidRPr="00A97926" w14:paraId="5FE633C7" w14:textId="77777777" w:rsidTr="00942A0E">
        <w:trPr>
          <w:trHeight w:val="216"/>
        </w:trPr>
        <w:tc>
          <w:tcPr>
            <w:tcW w:w="119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C4036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1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584F48" w14:textId="77777777" w:rsidR="00942A0E" w:rsidRPr="00942A0E" w:rsidRDefault="00942A0E" w:rsidP="00EE1911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117FEFD" w14:textId="77777777" w:rsidR="00942A0E" w:rsidRDefault="00942A0E" w:rsidP="00A9792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E0EFD4" w14:textId="77777777" w:rsidR="00942A0E" w:rsidRDefault="00942A0E" w:rsidP="00A9792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</w:p>
    <w:p w14:paraId="0BF5E762" w14:textId="03E045C3" w:rsidR="00A97926" w:rsidRPr="00A97926" w:rsidRDefault="00A97926" w:rsidP="00A97926">
      <w:pPr>
        <w:pStyle w:val="Standard"/>
        <w:jc w:val="center"/>
        <w:rPr>
          <w:rFonts w:ascii="Arial" w:hAnsi="Arial" w:cs="Arial"/>
          <w:b/>
          <w:bCs/>
          <w:sz w:val="22"/>
          <w:szCs w:val="22"/>
        </w:rPr>
      </w:pPr>
      <w:r w:rsidRPr="00A97926">
        <w:rPr>
          <w:rFonts w:ascii="Arial" w:hAnsi="Arial" w:cs="Arial"/>
          <w:b/>
          <w:bCs/>
          <w:sz w:val="22"/>
          <w:szCs w:val="22"/>
        </w:rPr>
        <w:t>REGISTRO DE CAMBIOS</w:t>
      </w:r>
    </w:p>
    <w:p w14:paraId="73BA5F02" w14:textId="77777777" w:rsidR="00A97926" w:rsidRPr="00A97926" w:rsidRDefault="00A97926" w:rsidP="00A97926">
      <w:pPr>
        <w:rPr>
          <w:rFonts w:ascii="Arial" w:hAnsi="Arial" w:cs="Arial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"/>
        <w:gridCol w:w="3039"/>
        <w:gridCol w:w="3871"/>
        <w:gridCol w:w="1770"/>
      </w:tblGrid>
      <w:tr w:rsidR="00A97926" w:rsidRPr="00A97926" w14:paraId="620BFE60" w14:textId="77777777" w:rsidTr="003B7AEE">
        <w:tc>
          <w:tcPr>
            <w:tcW w:w="49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BC9B6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57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619DE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Causa del Cambio</w:t>
            </w:r>
          </w:p>
        </w:tc>
        <w:tc>
          <w:tcPr>
            <w:tcW w:w="20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B2FD1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Responsable del Cambio</w:t>
            </w:r>
          </w:p>
        </w:tc>
        <w:tc>
          <w:tcPr>
            <w:tcW w:w="9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63A6C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926">
              <w:rPr>
                <w:rFonts w:ascii="Arial" w:hAnsi="Arial" w:cs="Arial"/>
                <w:b/>
                <w:bCs/>
                <w:sz w:val="22"/>
                <w:szCs w:val="22"/>
              </w:rPr>
              <w:t>Fecha del Cambio</w:t>
            </w:r>
          </w:p>
        </w:tc>
      </w:tr>
      <w:tr w:rsidR="00A97926" w:rsidRPr="00A97926" w14:paraId="7116ACB7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A8B1C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769AB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D9D4F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8E359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6B905FD0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CCB17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7E654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8C0E78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3BEEE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7926" w:rsidRPr="00A97926" w14:paraId="4DE66A48" w14:textId="77777777" w:rsidTr="003B7AEE">
        <w:tc>
          <w:tcPr>
            <w:tcW w:w="493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8A6FA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78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A7466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0" w:type="pct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05402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9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39A63" w14:textId="77777777" w:rsidR="00A97926" w:rsidRPr="00A97926" w:rsidRDefault="00A97926" w:rsidP="003B7AEE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B882D58" w14:textId="77777777" w:rsidR="00A97926" w:rsidRPr="00A97926" w:rsidRDefault="00A97926" w:rsidP="00A97926">
      <w:pPr>
        <w:rPr>
          <w:rFonts w:ascii="Arial" w:hAnsi="Arial" w:cs="Arial"/>
        </w:rPr>
      </w:pPr>
    </w:p>
    <w:p w14:paraId="52403819" w14:textId="77777777" w:rsidR="00A97926" w:rsidRPr="00A97926" w:rsidRDefault="00A97926" w:rsidP="00A97926">
      <w:pPr>
        <w:spacing w:after="0"/>
        <w:ind w:hanging="2"/>
        <w:rPr>
          <w:rFonts w:ascii="Arial" w:hAnsi="Arial" w:cs="Arial"/>
        </w:rPr>
      </w:pPr>
    </w:p>
    <w:p w14:paraId="04B4FA97" w14:textId="77777777" w:rsidR="00A97926" w:rsidRPr="00A97926" w:rsidRDefault="00A97926" w:rsidP="00A97926">
      <w:pPr>
        <w:spacing w:after="0"/>
        <w:ind w:hanging="2"/>
        <w:rPr>
          <w:rFonts w:ascii="Arial" w:hAnsi="Arial" w:cs="Arial"/>
        </w:rPr>
      </w:pPr>
    </w:p>
    <w:p w14:paraId="469F2BF2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ADC9347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C36E96B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78AFC7A1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780ADCCF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69218CE3" w14:textId="77777777" w:rsidR="00A97926" w:rsidRDefault="00A97926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7C20ADA" w14:textId="77777777" w:rsidR="00942A0E" w:rsidRDefault="00942A0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739213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BEE2C" w14:textId="031CB37D" w:rsidR="008C6F8E" w:rsidRPr="008C6F8E" w:rsidRDefault="008C6F8E" w:rsidP="008C6F8E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</w:pPr>
          <w:r w:rsidRPr="008C6F8E"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  <w:t>Contenido</w:t>
          </w:r>
        </w:p>
        <w:p w14:paraId="56A6AD52" w14:textId="77777777" w:rsidR="008C6F8E" w:rsidRPr="008C6F8E" w:rsidRDefault="008C6F8E" w:rsidP="008C6F8E">
          <w:pPr>
            <w:rPr>
              <w:lang w:val="es-ES" w:eastAsia="es-CO"/>
            </w:rPr>
          </w:pPr>
        </w:p>
        <w:p w14:paraId="277BA9AD" w14:textId="4594304D" w:rsidR="002D419C" w:rsidRDefault="008C6F8E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C6F8E">
            <w:rPr>
              <w:rFonts w:ascii="Arial" w:hAnsi="Arial" w:cs="Arial"/>
              <w:sz w:val="24"/>
              <w:szCs w:val="24"/>
            </w:rPr>
            <w:fldChar w:fldCharType="begin"/>
          </w:r>
          <w:r w:rsidRPr="008C6F8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C6F8E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3021466" w:history="1">
            <w:r w:rsidR="002D419C" w:rsidRPr="00DF11FF">
              <w:rPr>
                <w:rStyle w:val="Hipervnculo"/>
                <w:rFonts w:ascii="Arial" w:hAnsi="Arial"/>
                <w:noProof/>
              </w:rPr>
              <w:t>1.</w:t>
            </w:r>
            <w:r w:rsidR="002D419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2D419C" w:rsidRPr="00DF11FF">
              <w:rPr>
                <w:rStyle w:val="Hipervnculo"/>
                <w:rFonts w:ascii="Arial" w:hAnsi="Arial"/>
                <w:noProof/>
              </w:rPr>
              <w:t>Descripción</w:t>
            </w:r>
            <w:r w:rsidR="002D419C">
              <w:rPr>
                <w:noProof/>
                <w:webHidden/>
              </w:rPr>
              <w:tab/>
            </w:r>
            <w:r w:rsidR="002D419C">
              <w:rPr>
                <w:noProof/>
                <w:webHidden/>
              </w:rPr>
              <w:fldChar w:fldCharType="begin"/>
            </w:r>
            <w:r w:rsidR="002D419C">
              <w:rPr>
                <w:noProof/>
                <w:webHidden/>
              </w:rPr>
              <w:instrText xml:space="preserve"> PAGEREF _Toc223021466 \h </w:instrText>
            </w:r>
            <w:r w:rsidR="002D419C">
              <w:rPr>
                <w:noProof/>
                <w:webHidden/>
              </w:rPr>
            </w:r>
            <w:r w:rsidR="002D419C">
              <w:rPr>
                <w:noProof/>
                <w:webHidden/>
              </w:rPr>
              <w:fldChar w:fldCharType="separate"/>
            </w:r>
            <w:r w:rsidR="002D419C">
              <w:rPr>
                <w:noProof/>
                <w:webHidden/>
              </w:rPr>
              <w:t>3</w:t>
            </w:r>
            <w:r w:rsidR="002D419C">
              <w:rPr>
                <w:noProof/>
                <w:webHidden/>
              </w:rPr>
              <w:fldChar w:fldCharType="end"/>
            </w:r>
          </w:hyperlink>
        </w:p>
        <w:p w14:paraId="4E2916EE" w14:textId="6CD0E9B8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67" w:history="1">
            <w:r w:rsidRPr="00DF11FF">
              <w:rPr>
                <w:rStyle w:val="Hipervnculo"/>
                <w:rFonts w:ascii="Arial" w:hAnsi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946F" w14:textId="01791862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68" w:history="1">
            <w:r w:rsidRPr="00DF11FF">
              <w:rPr>
                <w:rStyle w:val="Hipervnculo"/>
                <w:rFonts w:ascii="Arial" w:hAnsi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3659" w14:textId="7C86342B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69" w:history="1">
            <w:r w:rsidRPr="00DF11FF">
              <w:rPr>
                <w:rStyle w:val="Hipervnculo"/>
                <w:rFonts w:ascii="Arial" w:hAnsi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CDDF" w14:textId="76F821A0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0" w:history="1">
            <w:r w:rsidRPr="00DF11FF">
              <w:rPr>
                <w:rStyle w:val="Hipervnculo"/>
                <w:rFonts w:ascii="Arial" w:hAnsi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Arquitectura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C02D" w14:textId="2C23CB3A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1" w:history="1">
            <w:r w:rsidRPr="00DF11FF">
              <w:rPr>
                <w:rStyle w:val="Hipervnculo"/>
                <w:rFonts w:ascii="Arial" w:hAnsi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41DD" w14:textId="2DEB67A8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2" w:history="1">
            <w:r w:rsidRPr="00DF11FF">
              <w:rPr>
                <w:rStyle w:val="Hipervnculo"/>
                <w:rFonts w:ascii="Arial" w:hAnsi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61A7" w14:textId="4A773B16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3" w:history="1">
            <w:r w:rsidRPr="00DF11FF">
              <w:rPr>
                <w:rStyle w:val="Hipervnculo"/>
                <w:rFonts w:ascii="Arial" w:hAnsi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F725" w14:textId="58D6FF7F" w:rsidR="002D419C" w:rsidRDefault="002D419C">
          <w:pPr>
            <w:pStyle w:val="TD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4" w:history="1">
            <w:r w:rsidRPr="00DF11FF">
              <w:rPr>
                <w:rStyle w:val="Hipervnculo"/>
                <w:rFonts w:ascii="Arial" w:hAnsi="Arial"/>
                <w:bCs/>
                <w:iCs/>
                <w:noProof/>
                <w:lang w:val="es-VE" w:eastAsia="es-CO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bCs/>
                <w:iCs/>
                <w:noProof/>
                <w:lang w:val="es-VE" w:eastAsia="es-CO"/>
              </w:rPr>
              <w:t>Propuesta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239B" w14:textId="71434E31" w:rsidR="002D419C" w:rsidRDefault="002D419C">
          <w:pPr>
            <w:pStyle w:val="TD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3021475" w:history="1">
            <w:r w:rsidRPr="00DF11FF">
              <w:rPr>
                <w:rStyle w:val="Hipervnculo"/>
                <w:rFonts w:ascii="Arial" w:hAnsi="Arial"/>
                <w:bCs/>
                <w:iCs/>
                <w:noProof/>
                <w:lang w:val="es-VE" w:eastAsia="es-CO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F11FF">
              <w:rPr>
                <w:rStyle w:val="Hipervnculo"/>
                <w:rFonts w:ascii="Arial" w:hAnsi="Arial"/>
                <w:bCs/>
                <w:iCs/>
                <w:noProof/>
                <w:lang w:val="es-VE" w:eastAsia="es-CO"/>
              </w:rPr>
              <w:t>Forma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CB0E" w14:textId="539DF81B" w:rsidR="008C6F8E" w:rsidRDefault="008C6F8E">
          <w:r w:rsidRPr="008C6F8E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0B29FD32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0BD1B30C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3C2E9061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6518F68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43A0860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2DFAAE59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1959EF8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2A15CD1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B966141" w14:textId="77777777" w:rsidR="00E122E9" w:rsidRDefault="00E122E9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314E682F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12CDCA65" w14:textId="77777777" w:rsidR="008C6F8E" w:rsidRDefault="008C6F8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7EA8C3A" w14:textId="77777777" w:rsidR="00942A0E" w:rsidRDefault="00942A0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4D5E1823" w14:textId="77777777" w:rsidR="00942A0E" w:rsidRDefault="00942A0E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5BBB8E20" w14:textId="77777777" w:rsidR="00EC347F" w:rsidRDefault="00EC347F" w:rsidP="00610BD5">
      <w:pPr>
        <w:spacing w:after="0" w:line="360" w:lineRule="auto"/>
        <w:jc w:val="center"/>
        <w:rPr>
          <w:rFonts w:ascii="Arial" w:hAnsi="Arial" w:cs="Arial"/>
          <w:b/>
        </w:rPr>
      </w:pPr>
    </w:p>
    <w:p w14:paraId="20FC07F1" w14:textId="60ACD77D" w:rsidR="008C6F8E" w:rsidRDefault="00942A0E" w:rsidP="007E64A8">
      <w:pPr>
        <w:pStyle w:val="Ttulo1"/>
        <w:numPr>
          <w:ilvl w:val="0"/>
          <w:numId w:val="19"/>
        </w:numPr>
        <w:spacing w:after="0"/>
        <w:jc w:val="left"/>
        <w:rPr>
          <w:rFonts w:ascii="Arial" w:hAnsi="Arial"/>
        </w:rPr>
      </w:pPr>
      <w:bookmarkStart w:id="0" w:name="_Toc223021466"/>
      <w:r>
        <w:rPr>
          <w:rFonts w:ascii="Arial" w:hAnsi="Arial"/>
        </w:rPr>
        <w:lastRenderedPageBreak/>
        <w:t>Descripción</w:t>
      </w:r>
      <w:bookmarkEnd w:id="0"/>
    </w:p>
    <w:p w14:paraId="4F31A7A2" w14:textId="1225CD07" w:rsidR="007E64A8" w:rsidRPr="00942A0E" w:rsidRDefault="00942A0E" w:rsidP="007E64A8">
      <w:pPr>
        <w:spacing w:after="0" w:line="360" w:lineRule="auto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0D21C5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Breve descripción del proyecto, problema y solución propuesta</w:t>
      </w:r>
    </w:p>
    <w:p w14:paraId="558C7814" w14:textId="77777777" w:rsidR="00942A0E" w:rsidRPr="007E64A8" w:rsidRDefault="00942A0E" w:rsidP="007E64A8">
      <w:pPr>
        <w:spacing w:after="0" w:line="360" w:lineRule="auto"/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</w:pPr>
    </w:p>
    <w:p w14:paraId="50AA1234" w14:textId="43BDB6C7" w:rsidR="007E64A8" w:rsidRPr="00834BA2" w:rsidRDefault="00942A0E" w:rsidP="00834BA2">
      <w:pPr>
        <w:pStyle w:val="Ttulo1"/>
        <w:numPr>
          <w:ilvl w:val="0"/>
          <w:numId w:val="19"/>
        </w:numPr>
        <w:spacing w:after="0"/>
        <w:jc w:val="left"/>
        <w:rPr>
          <w:rFonts w:ascii="Arial" w:hAnsi="Arial"/>
        </w:rPr>
      </w:pPr>
      <w:bookmarkStart w:id="1" w:name="_Toc223021467"/>
      <w:r>
        <w:rPr>
          <w:rFonts w:ascii="Arial" w:hAnsi="Arial"/>
        </w:rPr>
        <w:t>Justificación</w:t>
      </w:r>
      <w:bookmarkEnd w:id="1"/>
    </w:p>
    <w:p w14:paraId="69E430FD" w14:textId="5C7E5BAA" w:rsidR="00834BA2" w:rsidRDefault="00942A0E" w:rsidP="00834BA2">
      <w:pP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¿</w:t>
      </w:r>
      <w:proofErr w:type="spellStart"/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Porqué</w:t>
      </w:r>
      <w:proofErr w:type="spellEnd"/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 es necesario el proyecto?</w:t>
      </w:r>
    </w:p>
    <w:p w14:paraId="07346FCB" w14:textId="77777777" w:rsidR="00834BA2" w:rsidRPr="00834BA2" w:rsidRDefault="00834BA2" w:rsidP="00834BA2">
      <w:pP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4E90482C" w14:textId="70343698" w:rsidR="008C6F8E" w:rsidRDefault="007E64A8" w:rsidP="008C6F8E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bookmarkStart w:id="2" w:name="_Toc223021468"/>
      <w:r>
        <w:rPr>
          <w:rFonts w:ascii="Arial" w:hAnsi="Arial"/>
        </w:rPr>
        <w:t>Alcance</w:t>
      </w:r>
      <w:bookmarkEnd w:id="2"/>
    </w:p>
    <w:p w14:paraId="295DA1AE" w14:textId="1FEFF348" w:rsidR="00C63E9D" w:rsidRDefault="00942A0E" w:rsidP="00C63E9D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Aquí se relaciona que incluye y que no incluye la propuesta</w:t>
      </w:r>
    </w:p>
    <w:p w14:paraId="615C4967" w14:textId="77777777" w:rsidR="007E64A8" w:rsidRPr="00A97926" w:rsidRDefault="007E64A8" w:rsidP="00C63E9D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57F1A56E" w14:textId="7C8E3DC5" w:rsidR="008C6F8E" w:rsidRDefault="00942A0E" w:rsidP="008C6F8E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bookmarkStart w:id="3" w:name="_Toc223021469"/>
      <w:r>
        <w:rPr>
          <w:rFonts w:ascii="Arial" w:hAnsi="Arial"/>
        </w:rPr>
        <w:t>Requerimientos</w:t>
      </w:r>
      <w:bookmarkEnd w:id="3"/>
    </w:p>
    <w:p w14:paraId="2A5496AB" w14:textId="124DB370" w:rsidR="007E64A8" w:rsidRDefault="007E64A8" w:rsidP="00FB51A1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Aquí se </w:t>
      </w:r>
      <w:proofErr w:type="spellStart"/>
      <w:r w:rsidR="00942A0E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relacionanlos</w:t>
      </w:r>
      <w:proofErr w:type="spellEnd"/>
      <w:r w:rsidR="00942A0E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 requerimientos funcionales y no funcionales</w:t>
      </w:r>
    </w:p>
    <w:p w14:paraId="0E6F5248" w14:textId="77777777" w:rsidR="00834BA2" w:rsidRPr="007E64A8" w:rsidRDefault="00834BA2" w:rsidP="00FB51A1">
      <w:pPr>
        <w:jc w:val="both"/>
        <w:rPr>
          <w:rFonts w:ascii="Arial" w:hAnsi="Arial" w:cs="Arial"/>
          <w:bCs/>
          <w:iCs/>
          <w:color w:val="00B050"/>
          <w:kern w:val="2"/>
          <w:lang w:eastAsia="es-CO"/>
          <w14:ligatures w14:val="standardContextual"/>
        </w:rPr>
      </w:pPr>
    </w:p>
    <w:p w14:paraId="5592E172" w14:textId="2D87AF3C" w:rsidR="008C6F8E" w:rsidRDefault="00942A0E" w:rsidP="008C6F8E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bookmarkStart w:id="4" w:name="_Toc223021470"/>
      <w:r>
        <w:rPr>
          <w:rFonts w:ascii="Arial" w:hAnsi="Arial"/>
        </w:rPr>
        <w:t>Arquitectura Tecnológica</w:t>
      </w:r>
      <w:bookmarkEnd w:id="4"/>
    </w:p>
    <w:p w14:paraId="7B50EF14" w14:textId="1802E152" w:rsidR="002823E5" w:rsidRPr="00A97926" w:rsidRDefault="00942A0E" w:rsidP="002823E5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Relación de la tecnología utilizada tanto en infraestructura física como de software</w:t>
      </w:r>
      <w:r w:rsidR="00FB51A1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.</w:t>
      </w:r>
    </w:p>
    <w:p w14:paraId="4C494351" w14:textId="77777777" w:rsidR="00FB51A1" w:rsidRDefault="00FB51A1" w:rsidP="002823E5">
      <w:pPr>
        <w:jc w:val="both"/>
        <w:rPr>
          <w:rFonts w:ascii="Arial" w:hAnsi="Arial" w:cs="Arial"/>
          <w:sz w:val="24"/>
          <w:szCs w:val="24"/>
        </w:rPr>
      </w:pPr>
    </w:p>
    <w:p w14:paraId="79977E41" w14:textId="463EAF73" w:rsidR="002823E5" w:rsidRPr="002823E5" w:rsidRDefault="00942A0E" w:rsidP="002823E5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bookmarkStart w:id="5" w:name="_Toc223021471"/>
      <w:r>
        <w:rPr>
          <w:rFonts w:ascii="Arial" w:hAnsi="Arial"/>
        </w:rPr>
        <w:t>Metodología de Desarrollo</w:t>
      </w:r>
      <w:bookmarkEnd w:id="5"/>
    </w:p>
    <w:p w14:paraId="2A6B3C8B" w14:textId="148D5066" w:rsidR="002823E5" w:rsidRDefault="00580C9D" w:rsidP="002823E5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Aquí debemos </w:t>
      </w:r>
      <w:r w:rsidR="00927D52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mencionar las metodologías de desarrollo utilizadas como por ejemplo scrum.</w:t>
      </w:r>
    </w:p>
    <w:p w14:paraId="58AFC622" w14:textId="77777777" w:rsidR="00834BA2" w:rsidRDefault="00834BA2" w:rsidP="002823E5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2E03AF00" w14:textId="3C1E656E" w:rsidR="008C6F8E" w:rsidRDefault="00D81FD4" w:rsidP="008C6F8E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bookmarkStart w:id="6" w:name="_Toc223021472"/>
      <w:r>
        <w:rPr>
          <w:rFonts w:ascii="Arial" w:hAnsi="Arial"/>
        </w:rPr>
        <w:t>Cronograma</w:t>
      </w:r>
      <w:bookmarkEnd w:id="6"/>
    </w:p>
    <w:p w14:paraId="69C486DA" w14:textId="2C20EF6F" w:rsidR="00313267" w:rsidRDefault="00D81FD4" w:rsidP="00FB51A1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El cronograma se puede presentar en una tabla</w:t>
      </w:r>
      <w:r w:rsidR="00927D52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, en un diagrama Gantt por fases que podrían ser las siguientes: Análisis, Diseño, Desarrollo, Pruebas e Implementación</w:t>
      </w:r>
    </w:p>
    <w:p w14:paraId="3D73156D" w14:textId="77777777" w:rsidR="00834BA2" w:rsidRDefault="00834BA2" w:rsidP="00FB51A1">
      <w:pPr>
        <w:jc w:val="both"/>
        <w:rPr>
          <w:rFonts w:ascii="Arial" w:hAnsi="Arial"/>
        </w:rPr>
      </w:pPr>
    </w:p>
    <w:p w14:paraId="1EF58391" w14:textId="77777777" w:rsidR="00E122E9" w:rsidRDefault="00E122E9" w:rsidP="00FB51A1">
      <w:pPr>
        <w:jc w:val="both"/>
        <w:rPr>
          <w:rFonts w:ascii="Arial" w:hAnsi="Arial"/>
        </w:rPr>
      </w:pPr>
    </w:p>
    <w:p w14:paraId="13753E64" w14:textId="79D9B2EE" w:rsidR="00927D52" w:rsidRDefault="00927D52" w:rsidP="00927D52">
      <w:pPr>
        <w:pStyle w:val="Ttulo1"/>
        <w:numPr>
          <w:ilvl w:val="0"/>
          <w:numId w:val="19"/>
        </w:numPr>
        <w:jc w:val="left"/>
        <w:rPr>
          <w:rFonts w:ascii="Arial" w:hAnsi="Arial"/>
          <w:bCs/>
          <w:iCs/>
          <w:color w:val="auto"/>
          <w:kern w:val="2"/>
          <w:lang w:val="es-VE" w:eastAsia="es-CO"/>
          <w14:ligatures w14:val="standardContextual"/>
        </w:rPr>
      </w:pPr>
      <w:bookmarkStart w:id="7" w:name="_Toc223021474"/>
      <w:r w:rsidRPr="00927D52">
        <w:rPr>
          <w:rFonts w:ascii="Arial" w:hAnsi="Arial"/>
          <w:bCs/>
          <w:iCs/>
          <w:color w:val="auto"/>
          <w:kern w:val="2"/>
          <w:lang w:val="es-VE" w:eastAsia="es-CO"/>
          <w14:ligatures w14:val="standardContextual"/>
        </w:rPr>
        <w:lastRenderedPageBreak/>
        <w:t>Propuesta Financiera</w:t>
      </w:r>
      <w:bookmarkEnd w:id="7"/>
    </w:p>
    <w:p w14:paraId="0ED21F8E" w14:textId="1DB247B2" w:rsidR="00927D52" w:rsidRDefault="00927D52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La propuesta financiera </w:t>
      </w:r>
      <w:r w:rsidR="002D419C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se debe</w:t>
      </w: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 xml:space="preserve"> tener en cuenta la relación de costos tanto de personal, costos </w:t>
      </w:r>
      <w:r w:rsidR="002D419C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tecnológicos, y costos indirectos.</w:t>
      </w:r>
    </w:p>
    <w:p w14:paraId="1B5D688C" w14:textId="77777777" w:rsidR="002D419C" w:rsidRDefault="002D419C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48FA56D4" w14:textId="749F1452" w:rsidR="002D419C" w:rsidRDefault="002D419C" w:rsidP="002D419C">
      <w:pPr>
        <w:pStyle w:val="Ttulo1"/>
        <w:numPr>
          <w:ilvl w:val="0"/>
          <w:numId w:val="19"/>
        </w:numPr>
        <w:jc w:val="left"/>
        <w:rPr>
          <w:rFonts w:ascii="Arial" w:hAnsi="Arial"/>
          <w:bCs/>
          <w:iCs/>
          <w:color w:val="auto"/>
          <w:kern w:val="2"/>
          <w:lang w:val="es-VE" w:eastAsia="es-CO"/>
          <w14:ligatures w14:val="standardContextual"/>
        </w:rPr>
      </w:pPr>
      <w:bookmarkStart w:id="8" w:name="_Toc223021475"/>
      <w:r>
        <w:rPr>
          <w:rFonts w:ascii="Arial" w:hAnsi="Arial"/>
          <w:bCs/>
          <w:iCs/>
          <w:color w:val="auto"/>
          <w:kern w:val="2"/>
          <w:lang w:val="es-VE" w:eastAsia="es-CO"/>
          <w14:ligatures w14:val="standardContextual"/>
        </w:rPr>
        <w:t>Forma de Pago</w:t>
      </w:r>
      <w:bookmarkEnd w:id="8"/>
    </w:p>
    <w:p w14:paraId="303A5367" w14:textId="15C79D4B" w:rsidR="002D419C" w:rsidRDefault="002D419C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Relacionar la forma de pago. Se podría presentar mediante un % del valor por cada fase del proyecto, incluyendo la inicial relacionada con la firma del proyecto.</w:t>
      </w:r>
    </w:p>
    <w:p w14:paraId="4CBED0E4" w14:textId="77777777" w:rsidR="00482BAC" w:rsidRDefault="00482BAC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26E998B5" w14:textId="77777777" w:rsidR="00482BAC" w:rsidRDefault="00482BAC" w:rsidP="00482BAC">
      <w:pPr>
        <w:pStyle w:val="Ttulo1"/>
        <w:numPr>
          <w:ilvl w:val="0"/>
          <w:numId w:val="19"/>
        </w:numPr>
        <w:jc w:val="left"/>
        <w:rPr>
          <w:rFonts w:ascii="Arial" w:hAnsi="Arial"/>
        </w:rPr>
      </w:pPr>
      <w:r w:rsidRPr="009F4DDB">
        <w:rPr>
          <w:rFonts w:ascii="Arial" w:hAnsi="Arial"/>
        </w:rPr>
        <w:t>Entregables</w:t>
      </w:r>
    </w:p>
    <w:p w14:paraId="6A9422AE" w14:textId="77777777" w:rsidR="00482BAC" w:rsidRPr="0050759B" w:rsidRDefault="00482BAC" w:rsidP="00482BAC">
      <w:pPr>
        <w:widowControl w:val="0"/>
        <w:numPr>
          <w:ilvl w:val="0"/>
          <w:numId w:val="38"/>
        </w:numPr>
        <w:tabs>
          <w:tab w:val="left" w:pos="838"/>
          <w:tab w:val="left" w:pos="840"/>
        </w:tabs>
        <w:autoSpaceDE w:val="0"/>
        <w:autoSpaceDN w:val="0"/>
        <w:spacing w:before="120" w:after="0" w:line="240" w:lineRule="auto"/>
        <w:ind w:right="323"/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50759B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Documento de requisitos</w:t>
      </w:r>
    </w:p>
    <w:p w14:paraId="50035FA0" w14:textId="77777777" w:rsidR="00482BAC" w:rsidRPr="0050759B" w:rsidRDefault="00482BAC" w:rsidP="00482BAC">
      <w:pPr>
        <w:widowControl w:val="0"/>
        <w:numPr>
          <w:ilvl w:val="0"/>
          <w:numId w:val="38"/>
        </w:numPr>
        <w:tabs>
          <w:tab w:val="left" w:pos="838"/>
          <w:tab w:val="left" w:pos="840"/>
        </w:tabs>
        <w:autoSpaceDE w:val="0"/>
        <w:autoSpaceDN w:val="0"/>
        <w:spacing w:before="120" w:after="0" w:line="240" w:lineRule="auto"/>
        <w:ind w:right="323"/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50759B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Código fuente</w:t>
      </w:r>
    </w:p>
    <w:p w14:paraId="2C7864FA" w14:textId="77777777" w:rsidR="00482BAC" w:rsidRPr="0050759B" w:rsidRDefault="00482BAC" w:rsidP="00482BAC">
      <w:pPr>
        <w:widowControl w:val="0"/>
        <w:numPr>
          <w:ilvl w:val="0"/>
          <w:numId w:val="38"/>
        </w:numPr>
        <w:tabs>
          <w:tab w:val="left" w:pos="838"/>
          <w:tab w:val="left" w:pos="840"/>
        </w:tabs>
        <w:autoSpaceDE w:val="0"/>
        <w:autoSpaceDN w:val="0"/>
        <w:spacing w:before="120" w:after="0" w:line="240" w:lineRule="auto"/>
        <w:ind w:right="323"/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50759B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Manual técnico</w:t>
      </w:r>
    </w:p>
    <w:p w14:paraId="21C69B38" w14:textId="77777777" w:rsidR="00482BAC" w:rsidRPr="0050759B" w:rsidRDefault="00482BAC" w:rsidP="00482BAC">
      <w:pPr>
        <w:widowControl w:val="0"/>
        <w:numPr>
          <w:ilvl w:val="0"/>
          <w:numId w:val="38"/>
        </w:numPr>
        <w:tabs>
          <w:tab w:val="left" w:pos="838"/>
          <w:tab w:val="left" w:pos="840"/>
        </w:tabs>
        <w:autoSpaceDE w:val="0"/>
        <w:autoSpaceDN w:val="0"/>
        <w:spacing w:before="120" w:after="0" w:line="240" w:lineRule="auto"/>
        <w:ind w:right="323"/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50759B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Manual de usuario</w:t>
      </w:r>
    </w:p>
    <w:p w14:paraId="5B3D895C" w14:textId="77777777" w:rsidR="00482BAC" w:rsidRPr="0050759B" w:rsidRDefault="00482BAC" w:rsidP="00482BAC">
      <w:pPr>
        <w:widowControl w:val="0"/>
        <w:numPr>
          <w:ilvl w:val="0"/>
          <w:numId w:val="38"/>
        </w:numPr>
        <w:tabs>
          <w:tab w:val="left" w:pos="838"/>
          <w:tab w:val="left" w:pos="840"/>
        </w:tabs>
        <w:autoSpaceDE w:val="0"/>
        <w:autoSpaceDN w:val="0"/>
        <w:spacing w:before="120" w:after="0" w:line="240" w:lineRule="auto"/>
        <w:ind w:right="323"/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  <w:r w:rsidRPr="0050759B"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  <w:t>Informe de pruebas</w:t>
      </w:r>
    </w:p>
    <w:p w14:paraId="49679C72" w14:textId="77777777" w:rsidR="00482BAC" w:rsidRDefault="00482BAC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01D23F51" w14:textId="77777777" w:rsidR="002D419C" w:rsidRPr="00927D52" w:rsidRDefault="002D419C" w:rsidP="00927D52">
      <w:pPr>
        <w:jc w:val="both"/>
        <w:rPr>
          <w:rFonts w:ascii="Arial" w:hAnsi="Arial" w:cs="Arial"/>
          <w:bCs/>
          <w:iCs/>
          <w:color w:val="00B050"/>
          <w:kern w:val="2"/>
          <w:lang w:val="es-VE" w:eastAsia="es-CO"/>
          <w14:ligatures w14:val="standardContextual"/>
        </w:rPr>
      </w:pPr>
    </w:p>
    <w:p w14:paraId="13D7E866" w14:textId="31330EF8" w:rsidR="00927D52" w:rsidRPr="00927D52" w:rsidRDefault="00927D52" w:rsidP="00927D52">
      <w:pPr>
        <w:rPr>
          <w:lang w:val="es-VE" w:eastAsia="es-CO"/>
        </w:rPr>
      </w:pPr>
    </w:p>
    <w:sectPr w:rsidR="00927D52" w:rsidRPr="00927D52" w:rsidSect="001F2DC0">
      <w:headerReference w:type="default" r:id="rId11"/>
      <w:footerReference w:type="default" r:id="rId12"/>
      <w:headerReference w:type="first" r:id="rId13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AC32E" w14:textId="77777777" w:rsidR="00793763" w:rsidRDefault="00793763">
      <w:pPr>
        <w:spacing w:after="0" w:line="240" w:lineRule="auto"/>
      </w:pPr>
      <w:r>
        <w:separator/>
      </w:r>
    </w:p>
  </w:endnote>
  <w:endnote w:type="continuationSeparator" w:id="0">
    <w:p w14:paraId="19C19DBA" w14:textId="77777777" w:rsidR="00793763" w:rsidRDefault="00793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NewsGotT">
    <w:altName w:val="Times New Roman"/>
    <w:charset w:val="00"/>
    <w:family w:val="auto"/>
    <w:pitch w:val="variable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ABFD" w14:textId="4A6C16CC" w:rsidR="002823E5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7B20D389" w14:textId="77777777" w:rsidR="002823E5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660CB4B7" w:rsidR="00E85AFD" w:rsidRPr="002823E5" w:rsidRDefault="002823E5" w:rsidP="002823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44E2" w14:textId="77777777" w:rsidR="00793763" w:rsidRDefault="00793763">
      <w:pPr>
        <w:spacing w:after="0" w:line="240" w:lineRule="auto"/>
      </w:pPr>
      <w:r>
        <w:separator/>
      </w:r>
    </w:p>
  </w:footnote>
  <w:footnote w:type="continuationSeparator" w:id="0">
    <w:p w14:paraId="26A0ACE5" w14:textId="77777777" w:rsidR="00793763" w:rsidRDefault="00793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5" w:type="dxa"/>
      <w:tblInd w:w="-47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000" w:firstRow="0" w:lastRow="0" w:firstColumn="0" w:lastColumn="0" w:noHBand="0" w:noVBand="0"/>
    </w:tblPr>
    <w:tblGrid>
      <w:gridCol w:w="1290"/>
      <w:gridCol w:w="1395"/>
      <w:gridCol w:w="990"/>
      <w:gridCol w:w="2085"/>
      <w:gridCol w:w="1965"/>
      <w:gridCol w:w="826"/>
      <w:gridCol w:w="1574"/>
    </w:tblGrid>
    <w:tr w:rsidR="00A97926" w:rsidRPr="00A97926" w14:paraId="274509EE" w14:textId="77777777" w:rsidTr="003B7AEE">
      <w:trPr>
        <w:trHeight w:val="405"/>
      </w:trPr>
      <w:tc>
        <w:tcPr>
          <w:tcW w:w="1290" w:type="dxa"/>
          <w:vMerge w:val="restart"/>
          <w:shd w:val="clear" w:color="auto" w:fill="FFFFFF"/>
          <w:vAlign w:val="center"/>
        </w:tcPr>
        <w:p w14:paraId="3B4AAA26" w14:textId="77777777" w:rsid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 wp14:anchorId="3207F245" wp14:editId="75E61848">
                <wp:extent cx="673100" cy="673100"/>
                <wp:effectExtent l="0" t="0" r="0" b="0"/>
                <wp:docPr id="620448235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392420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1" w:type="dxa"/>
          <w:gridSpan w:val="5"/>
          <w:shd w:val="clear" w:color="auto" w:fill="FFFFFF"/>
          <w:vAlign w:val="center"/>
        </w:tcPr>
        <w:p w14:paraId="3A6E54D6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center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Centro de Teleinformática y Producción Industrial - Regional Cauca</w:t>
          </w:r>
        </w:p>
      </w:tc>
      <w:tc>
        <w:tcPr>
          <w:tcW w:w="1574" w:type="dxa"/>
          <w:shd w:val="clear" w:color="auto" w:fill="FFFFFF"/>
          <w:vAlign w:val="center"/>
        </w:tcPr>
        <w:p w14:paraId="35B97833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jc w:val="right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  <w:lang w:val="es-ES"/>
            </w:rPr>
            <w:t xml:space="preserve">Página 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begin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instrText>PAGE  \* Arabic  \* MERGEFORMAT</w:instrTex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separate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/>
            </w:rPr>
            <w:t>1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end"/>
          </w: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  <w:lang w:val="es-ES"/>
            </w:rPr>
            <w:t xml:space="preserve"> de 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begin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instrText>NUMPAGES  \* Arabic  \* MERGEFORMAT</w:instrTex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separate"/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/>
            </w:rPr>
            <w:t>2</w:t>
          </w:r>
          <w:r w:rsidRPr="00A97926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fldChar w:fldCharType="end"/>
          </w:r>
        </w:p>
      </w:tc>
    </w:tr>
    <w:tr w:rsidR="00A97926" w:rsidRPr="00A97926" w14:paraId="47CE231A" w14:textId="77777777" w:rsidTr="003B7AEE">
      <w:trPr>
        <w:trHeight w:val="405"/>
      </w:trPr>
      <w:tc>
        <w:tcPr>
          <w:tcW w:w="1290" w:type="dxa"/>
          <w:vMerge/>
          <w:shd w:val="clear" w:color="auto" w:fill="FFFFFF"/>
          <w:vAlign w:val="center"/>
        </w:tcPr>
        <w:p w14:paraId="1E9ABB4A" w14:textId="77777777" w:rsidR="00A97926" w:rsidRDefault="00A97926" w:rsidP="00A9792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1395" w:type="dxa"/>
          <w:shd w:val="clear" w:color="auto" w:fill="FFFFFF"/>
          <w:vAlign w:val="center"/>
        </w:tcPr>
        <w:p w14:paraId="310FD8D4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Número de Documento:</w:t>
          </w:r>
        </w:p>
      </w:tc>
      <w:tc>
        <w:tcPr>
          <w:tcW w:w="3075" w:type="dxa"/>
          <w:gridSpan w:val="2"/>
          <w:shd w:val="clear" w:color="auto" w:fill="FFFFFF"/>
          <w:vAlign w:val="center"/>
        </w:tcPr>
        <w:p w14:paraId="47FE19C7" w14:textId="22A2B307" w:rsidR="00A97926" w:rsidRPr="00A97926" w:rsidRDefault="00A97926" w:rsidP="00FE5FA2">
          <w:pPr>
            <w:spacing w:after="0" w:line="240" w:lineRule="auto"/>
            <w:ind w:hanging="2"/>
            <w:jc w:val="both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FS-DOC Formato </w:t>
          </w:r>
          <w:r w:rsidR="005F5D8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Propuesta Técnica de</w:t>
          </w:r>
          <w:r w:rsidR="00E122E9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l</w:t>
          </w:r>
          <w:r w:rsidR="005F5D8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 Software</w:t>
          </w:r>
        </w:p>
      </w:tc>
      <w:tc>
        <w:tcPr>
          <w:tcW w:w="1965" w:type="dxa"/>
          <w:shd w:val="clear" w:color="auto" w:fill="FFFFFF"/>
          <w:vAlign w:val="center"/>
        </w:tcPr>
        <w:p w14:paraId="7A2FBC2F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Fecha de Creación:</w:t>
          </w:r>
        </w:p>
        <w:p w14:paraId="14534F90" w14:textId="6F9F2510" w:rsidR="00A97926" w:rsidRPr="00A97926" w:rsidRDefault="005F5D86" w:rsidP="00067B49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26</w:t>
          </w:r>
          <w:r w:rsidR="00A97926"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/0</w:t>
          </w:r>
          <w:r w:rsidR="00067B49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2</w:t>
          </w:r>
          <w:r w:rsidR="00A97926" w:rsidRPr="00A9792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/202</w:t>
          </w:r>
          <w:r w:rsidR="007E64A8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6</w:t>
          </w:r>
        </w:p>
      </w:tc>
      <w:tc>
        <w:tcPr>
          <w:tcW w:w="2400" w:type="dxa"/>
          <w:gridSpan w:val="2"/>
          <w:shd w:val="clear" w:color="auto" w:fill="FFFFFF"/>
          <w:vAlign w:val="center"/>
        </w:tcPr>
        <w:p w14:paraId="5B1FFDC9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>Elaborado por:</w:t>
          </w:r>
        </w:p>
        <w:p w14:paraId="7557E3E1" w14:textId="6D26867D" w:rsidR="00A97926" w:rsidRPr="00A97926" w:rsidRDefault="00AB560C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>
            <w:rPr>
              <w:rFonts w:ascii="Arial" w:eastAsia="Times New Roman" w:hAnsi="Arial" w:cs="Arial"/>
              <w:color w:val="000000"/>
              <w:sz w:val="20"/>
              <w:szCs w:val="20"/>
            </w:rPr>
            <w:t>Instructores área Software</w:t>
          </w:r>
        </w:p>
      </w:tc>
    </w:tr>
    <w:tr w:rsidR="00A97926" w:rsidRPr="00A97926" w14:paraId="0F32FC5B" w14:textId="77777777" w:rsidTr="003B7AEE">
      <w:trPr>
        <w:trHeight w:val="378"/>
      </w:trPr>
      <w:tc>
        <w:tcPr>
          <w:tcW w:w="1290" w:type="dxa"/>
          <w:vMerge/>
          <w:shd w:val="clear" w:color="auto" w:fill="FFFFFF"/>
          <w:vAlign w:val="center"/>
        </w:tcPr>
        <w:p w14:paraId="4A2579BB" w14:textId="77777777" w:rsidR="00A97926" w:rsidRDefault="00A97926" w:rsidP="00A9792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rPr>
              <w:rFonts w:ascii="Times New Roman" w:eastAsia="Times New Roman" w:hAnsi="Times New Roman"/>
              <w:color w:val="000000"/>
              <w:sz w:val="20"/>
              <w:szCs w:val="20"/>
            </w:rPr>
          </w:pPr>
        </w:p>
      </w:tc>
      <w:tc>
        <w:tcPr>
          <w:tcW w:w="2385" w:type="dxa"/>
          <w:gridSpan w:val="2"/>
          <w:shd w:val="clear" w:color="auto" w:fill="FFFFFF"/>
          <w:vAlign w:val="center"/>
        </w:tcPr>
        <w:p w14:paraId="1ABBDA3F" w14:textId="77777777" w:rsidR="00A97926" w:rsidRPr="00A97926" w:rsidRDefault="00A97926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color w:val="000000"/>
              <w:sz w:val="20"/>
              <w:szCs w:val="20"/>
            </w:rPr>
          </w:pPr>
          <w:r w:rsidRPr="00A97926">
            <w:rPr>
              <w:rFonts w:ascii="Arial" w:eastAsia="Times New Roman" w:hAnsi="Arial" w:cs="Arial"/>
              <w:color w:val="000000"/>
              <w:sz w:val="20"/>
              <w:szCs w:val="20"/>
            </w:rPr>
            <w:t xml:space="preserve">Nombre del Documento: </w:t>
          </w:r>
        </w:p>
      </w:tc>
      <w:tc>
        <w:tcPr>
          <w:tcW w:w="6450" w:type="dxa"/>
          <w:gridSpan w:val="4"/>
          <w:shd w:val="clear" w:color="auto" w:fill="FFFFFF"/>
          <w:vAlign w:val="center"/>
        </w:tcPr>
        <w:p w14:paraId="33B05829" w14:textId="201A0E48" w:rsidR="00A97926" w:rsidRPr="00A97926" w:rsidRDefault="00397E33" w:rsidP="00A97926">
          <w:pPr>
            <w:tabs>
              <w:tab w:val="center" w:pos="4153"/>
              <w:tab w:val="right" w:pos="8306"/>
            </w:tabs>
            <w:spacing w:after="0" w:line="240" w:lineRule="auto"/>
            <w:ind w:hanging="2"/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Formato </w:t>
          </w:r>
          <w:r w:rsidR="005F5D8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Propuesta Técnica de</w:t>
          </w:r>
          <w:r w:rsidR="00E122E9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>l</w:t>
          </w:r>
          <w:r w:rsidR="005F5D86">
            <w:rPr>
              <w:rFonts w:ascii="Arial" w:eastAsia="Times New Roman" w:hAnsi="Arial" w:cs="Arial"/>
              <w:b/>
              <w:color w:val="000000"/>
              <w:sz w:val="20"/>
              <w:szCs w:val="20"/>
            </w:rPr>
            <w:t xml:space="preserve"> Software</w:t>
          </w:r>
        </w:p>
      </w:tc>
    </w:tr>
  </w:tbl>
  <w:p w14:paraId="22FDCF38" w14:textId="6FD78D0A" w:rsidR="00E85AFD" w:rsidRDefault="00E85AFD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7FF"/>
    <w:multiLevelType w:val="multilevel"/>
    <w:tmpl w:val="E9C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260B"/>
    <w:multiLevelType w:val="multilevel"/>
    <w:tmpl w:val="3C1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12B4"/>
    <w:multiLevelType w:val="multilevel"/>
    <w:tmpl w:val="866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7EA"/>
    <w:multiLevelType w:val="hybridMultilevel"/>
    <w:tmpl w:val="5C1AD4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7B080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B061B7"/>
    <w:multiLevelType w:val="hybridMultilevel"/>
    <w:tmpl w:val="060C7A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813B0C"/>
    <w:multiLevelType w:val="multilevel"/>
    <w:tmpl w:val="D59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A4438"/>
    <w:multiLevelType w:val="hybridMultilevel"/>
    <w:tmpl w:val="C7A491AE"/>
    <w:lvl w:ilvl="0" w:tplc="3ABEE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253AB2"/>
    <w:multiLevelType w:val="multilevel"/>
    <w:tmpl w:val="0B9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D7F5B"/>
    <w:multiLevelType w:val="multilevel"/>
    <w:tmpl w:val="21B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E4488"/>
    <w:multiLevelType w:val="multilevel"/>
    <w:tmpl w:val="C00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B4217"/>
    <w:multiLevelType w:val="multilevel"/>
    <w:tmpl w:val="705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14222"/>
    <w:multiLevelType w:val="multilevel"/>
    <w:tmpl w:val="828A7D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96767"/>
    <w:multiLevelType w:val="multilevel"/>
    <w:tmpl w:val="5916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C544F"/>
    <w:multiLevelType w:val="multilevel"/>
    <w:tmpl w:val="279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D1ECD"/>
    <w:multiLevelType w:val="multilevel"/>
    <w:tmpl w:val="B7B05C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937E1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36936038"/>
    <w:multiLevelType w:val="multilevel"/>
    <w:tmpl w:val="1C8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E4185"/>
    <w:multiLevelType w:val="multilevel"/>
    <w:tmpl w:val="B60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D4742"/>
    <w:multiLevelType w:val="multilevel"/>
    <w:tmpl w:val="D80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55BD2"/>
    <w:multiLevelType w:val="multilevel"/>
    <w:tmpl w:val="E8F812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FD2BC1"/>
    <w:multiLevelType w:val="multilevel"/>
    <w:tmpl w:val="849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C60C2"/>
    <w:multiLevelType w:val="multilevel"/>
    <w:tmpl w:val="7A3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0332F"/>
    <w:multiLevelType w:val="multilevel"/>
    <w:tmpl w:val="937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8016A"/>
    <w:multiLevelType w:val="multilevel"/>
    <w:tmpl w:val="D03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E659E"/>
    <w:multiLevelType w:val="multilevel"/>
    <w:tmpl w:val="3E3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431C6"/>
    <w:multiLevelType w:val="multilevel"/>
    <w:tmpl w:val="866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D36F0"/>
    <w:multiLevelType w:val="multilevel"/>
    <w:tmpl w:val="AA4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113C6"/>
    <w:multiLevelType w:val="multilevel"/>
    <w:tmpl w:val="8B4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833FA9"/>
    <w:multiLevelType w:val="multilevel"/>
    <w:tmpl w:val="D59690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7B4FC5"/>
    <w:multiLevelType w:val="multilevel"/>
    <w:tmpl w:val="87EA98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746EA"/>
    <w:multiLevelType w:val="multilevel"/>
    <w:tmpl w:val="71FE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DBE299C"/>
    <w:multiLevelType w:val="multilevel"/>
    <w:tmpl w:val="F43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23997"/>
    <w:multiLevelType w:val="multilevel"/>
    <w:tmpl w:val="43880612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2705724">
    <w:abstractNumId w:val="35"/>
  </w:num>
  <w:num w:numId="2" w16cid:durableId="1832791697">
    <w:abstractNumId w:val="31"/>
  </w:num>
  <w:num w:numId="3" w16cid:durableId="2032101829">
    <w:abstractNumId w:val="2"/>
  </w:num>
  <w:num w:numId="4" w16cid:durableId="1391730802">
    <w:abstractNumId w:val="8"/>
  </w:num>
  <w:num w:numId="5" w16cid:durableId="719986171">
    <w:abstractNumId w:val="13"/>
  </w:num>
  <w:num w:numId="6" w16cid:durableId="694573944">
    <w:abstractNumId w:val="34"/>
  </w:num>
  <w:num w:numId="7" w16cid:durableId="37629652">
    <w:abstractNumId w:val="33"/>
  </w:num>
  <w:num w:numId="8" w16cid:durableId="1263610698">
    <w:abstractNumId w:val="7"/>
  </w:num>
  <w:num w:numId="9" w16cid:durableId="1560896651">
    <w:abstractNumId w:val="25"/>
  </w:num>
  <w:num w:numId="10" w16cid:durableId="1086458420">
    <w:abstractNumId w:val="9"/>
  </w:num>
  <w:num w:numId="11" w16cid:durableId="238634806">
    <w:abstractNumId w:val="36"/>
  </w:num>
  <w:num w:numId="12" w16cid:durableId="1719549614">
    <w:abstractNumId w:val="32"/>
  </w:num>
  <w:num w:numId="13" w16cid:durableId="22555477">
    <w:abstractNumId w:val="16"/>
  </w:num>
  <w:num w:numId="14" w16cid:durableId="220875072">
    <w:abstractNumId w:val="29"/>
  </w:num>
  <w:num w:numId="15" w16cid:durableId="1349595986">
    <w:abstractNumId w:val="23"/>
  </w:num>
  <w:num w:numId="16" w16cid:durableId="606042922">
    <w:abstractNumId w:val="37"/>
  </w:num>
  <w:num w:numId="17" w16cid:durableId="1397433273">
    <w:abstractNumId w:val="14"/>
  </w:num>
  <w:num w:numId="18" w16cid:durableId="755591082">
    <w:abstractNumId w:val="26"/>
  </w:num>
  <w:num w:numId="19" w16cid:durableId="1435325041">
    <w:abstractNumId w:val="5"/>
  </w:num>
  <w:num w:numId="20" w16cid:durableId="1243104625">
    <w:abstractNumId w:val="17"/>
  </w:num>
  <w:num w:numId="21" w16cid:durableId="998919536">
    <w:abstractNumId w:val="4"/>
  </w:num>
  <w:num w:numId="22" w16cid:durableId="1620212874">
    <w:abstractNumId w:val="6"/>
  </w:num>
  <w:num w:numId="23" w16cid:durableId="145631826">
    <w:abstractNumId w:val="11"/>
  </w:num>
  <w:num w:numId="24" w16cid:durableId="1623148509">
    <w:abstractNumId w:val="27"/>
  </w:num>
  <w:num w:numId="25" w16cid:durableId="448860906">
    <w:abstractNumId w:val="10"/>
  </w:num>
  <w:num w:numId="26" w16cid:durableId="522134448">
    <w:abstractNumId w:val="20"/>
  </w:num>
  <w:num w:numId="27" w16cid:durableId="322273226">
    <w:abstractNumId w:val="19"/>
  </w:num>
  <w:num w:numId="28" w16cid:durableId="1056323199">
    <w:abstractNumId w:val="15"/>
  </w:num>
  <w:num w:numId="29" w16cid:durableId="589436016">
    <w:abstractNumId w:val="28"/>
  </w:num>
  <w:num w:numId="30" w16cid:durableId="1060596443">
    <w:abstractNumId w:val="0"/>
  </w:num>
  <w:num w:numId="31" w16cid:durableId="1388140789">
    <w:abstractNumId w:val="30"/>
  </w:num>
  <w:num w:numId="32" w16cid:durableId="653681395">
    <w:abstractNumId w:val="3"/>
  </w:num>
  <w:num w:numId="33" w16cid:durableId="939414464">
    <w:abstractNumId w:val="18"/>
  </w:num>
  <w:num w:numId="34" w16cid:durableId="63308031">
    <w:abstractNumId w:val="22"/>
  </w:num>
  <w:num w:numId="35" w16cid:durableId="1941330523">
    <w:abstractNumId w:val="1"/>
  </w:num>
  <w:num w:numId="36" w16cid:durableId="1037631903">
    <w:abstractNumId w:val="12"/>
  </w:num>
  <w:num w:numId="37" w16cid:durableId="848712783">
    <w:abstractNumId w:val="24"/>
  </w:num>
  <w:num w:numId="38" w16cid:durableId="1509563079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44E15"/>
    <w:rsid w:val="00067B49"/>
    <w:rsid w:val="000A0FB0"/>
    <w:rsid w:val="000C4BF5"/>
    <w:rsid w:val="000F201A"/>
    <w:rsid w:val="000F205B"/>
    <w:rsid w:val="000F2166"/>
    <w:rsid w:val="00107A08"/>
    <w:rsid w:val="00117BFB"/>
    <w:rsid w:val="00120A78"/>
    <w:rsid w:val="00122D65"/>
    <w:rsid w:val="00126DE2"/>
    <w:rsid w:val="00145EE5"/>
    <w:rsid w:val="001562FD"/>
    <w:rsid w:val="00177AFF"/>
    <w:rsid w:val="001A2A34"/>
    <w:rsid w:val="001B2016"/>
    <w:rsid w:val="001D39AE"/>
    <w:rsid w:val="001F09EC"/>
    <w:rsid w:val="001F2DC0"/>
    <w:rsid w:val="0023266F"/>
    <w:rsid w:val="00250FCD"/>
    <w:rsid w:val="00263861"/>
    <w:rsid w:val="0026564A"/>
    <w:rsid w:val="002677C1"/>
    <w:rsid w:val="002823E5"/>
    <w:rsid w:val="002D12AD"/>
    <w:rsid w:val="002D419C"/>
    <w:rsid w:val="002E0F5A"/>
    <w:rsid w:val="002E7091"/>
    <w:rsid w:val="003002A5"/>
    <w:rsid w:val="00313267"/>
    <w:rsid w:val="00316B5C"/>
    <w:rsid w:val="003232D5"/>
    <w:rsid w:val="00357D11"/>
    <w:rsid w:val="00366231"/>
    <w:rsid w:val="00397E33"/>
    <w:rsid w:val="003B2FA3"/>
    <w:rsid w:val="00400D09"/>
    <w:rsid w:val="00404CE6"/>
    <w:rsid w:val="00443DB1"/>
    <w:rsid w:val="00482BAC"/>
    <w:rsid w:val="004E5647"/>
    <w:rsid w:val="004F6D75"/>
    <w:rsid w:val="00502891"/>
    <w:rsid w:val="00540DCE"/>
    <w:rsid w:val="005426C2"/>
    <w:rsid w:val="005445FF"/>
    <w:rsid w:val="00580C9D"/>
    <w:rsid w:val="00591230"/>
    <w:rsid w:val="00592BDC"/>
    <w:rsid w:val="005B18F0"/>
    <w:rsid w:val="005D6F72"/>
    <w:rsid w:val="005E4A48"/>
    <w:rsid w:val="005F5D86"/>
    <w:rsid w:val="00610BD5"/>
    <w:rsid w:val="00625C7C"/>
    <w:rsid w:val="00664EB4"/>
    <w:rsid w:val="006866E9"/>
    <w:rsid w:val="00694B8F"/>
    <w:rsid w:val="006A2868"/>
    <w:rsid w:val="006A4A5D"/>
    <w:rsid w:val="006A7F27"/>
    <w:rsid w:val="006B275E"/>
    <w:rsid w:val="006C4E84"/>
    <w:rsid w:val="006D30C0"/>
    <w:rsid w:val="006F2CB3"/>
    <w:rsid w:val="00704856"/>
    <w:rsid w:val="00732934"/>
    <w:rsid w:val="007628F3"/>
    <w:rsid w:val="00763DBE"/>
    <w:rsid w:val="00772189"/>
    <w:rsid w:val="00793763"/>
    <w:rsid w:val="007E64A8"/>
    <w:rsid w:val="00834BA2"/>
    <w:rsid w:val="00870BF6"/>
    <w:rsid w:val="008A0857"/>
    <w:rsid w:val="008B106F"/>
    <w:rsid w:val="008B6FA4"/>
    <w:rsid w:val="008C6F8E"/>
    <w:rsid w:val="009011A8"/>
    <w:rsid w:val="009015A5"/>
    <w:rsid w:val="009017F4"/>
    <w:rsid w:val="00903716"/>
    <w:rsid w:val="00912E73"/>
    <w:rsid w:val="00927D52"/>
    <w:rsid w:val="00930611"/>
    <w:rsid w:val="00937FEA"/>
    <w:rsid w:val="00942A0E"/>
    <w:rsid w:val="0094614A"/>
    <w:rsid w:val="00995F77"/>
    <w:rsid w:val="009B456A"/>
    <w:rsid w:val="009D3278"/>
    <w:rsid w:val="009F4DDB"/>
    <w:rsid w:val="009F5DA5"/>
    <w:rsid w:val="00A1209A"/>
    <w:rsid w:val="00A15411"/>
    <w:rsid w:val="00A26DC3"/>
    <w:rsid w:val="00A55F51"/>
    <w:rsid w:val="00A60615"/>
    <w:rsid w:val="00A63563"/>
    <w:rsid w:val="00A83819"/>
    <w:rsid w:val="00A92164"/>
    <w:rsid w:val="00A97926"/>
    <w:rsid w:val="00AB560C"/>
    <w:rsid w:val="00AB6490"/>
    <w:rsid w:val="00AD0B67"/>
    <w:rsid w:val="00B01A5C"/>
    <w:rsid w:val="00B15CC1"/>
    <w:rsid w:val="00B361C2"/>
    <w:rsid w:val="00B457AB"/>
    <w:rsid w:val="00B46C3A"/>
    <w:rsid w:val="00B53D0D"/>
    <w:rsid w:val="00B864C5"/>
    <w:rsid w:val="00C12B75"/>
    <w:rsid w:val="00C132C4"/>
    <w:rsid w:val="00C57667"/>
    <w:rsid w:val="00C639EC"/>
    <w:rsid w:val="00C63E9D"/>
    <w:rsid w:val="00C73521"/>
    <w:rsid w:val="00C914E9"/>
    <w:rsid w:val="00CB5D82"/>
    <w:rsid w:val="00CF14CC"/>
    <w:rsid w:val="00D05186"/>
    <w:rsid w:val="00D277E1"/>
    <w:rsid w:val="00D2787A"/>
    <w:rsid w:val="00D6255E"/>
    <w:rsid w:val="00D7179C"/>
    <w:rsid w:val="00D75B56"/>
    <w:rsid w:val="00D81FD4"/>
    <w:rsid w:val="00D923BD"/>
    <w:rsid w:val="00DC3B33"/>
    <w:rsid w:val="00E0099F"/>
    <w:rsid w:val="00E03899"/>
    <w:rsid w:val="00E05A57"/>
    <w:rsid w:val="00E122E9"/>
    <w:rsid w:val="00E3029B"/>
    <w:rsid w:val="00E325B9"/>
    <w:rsid w:val="00E67890"/>
    <w:rsid w:val="00E75A89"/>
    <w:rsid w:val="00E85AFD"/>
    <w:rsid w:val="00EB050E"/>
    <w:rsid w:val="00EC347F"/>
    <w:rsid w:val="00EE04DC"/>
    <w:rsid w:val="00EE1A3A"/>
    <w:rsid w:val="00EF4B63"/>
    <w:rsid w:val="00EF5AB5"/>
    <w:rsid w:val="00F00A71"/>
    <w:rsid w:val="00F132F8"/>
    <w:rsid w:val="00F13ADF"/>
    <w:rsid w:val="00F368F3"/>
    <w:rsid w:val="00F42067"/>
    <w:rsid w:val="00F4772F"/>
    <w:rsid w:val="00FB155A"/>
    <w:rsid w:val="00FB51A1"/>
    <w:rsid w:val="00FE21B5"/>
    <w:rsid w:val="00FE5FA2"/>
    <w:rsid w:val="00FF0C7C"/>
    <w:rsid w:val="00FF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3266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8A085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55F51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F13ADF"/>
    <w:rPr>
      <w:color w:val="356A95" w:themeColor="followedHyperlink"/>
      <w:u w:val="single"/>
    </w:rPr>
  </w:style>
  <w:style w:type="paragraph" w:customStyle="1" w:styleId="TableContents">
    <w:name w:val="Table Contents"/>
    <w:basedOn w:val="Normal"/>
    <w:rsid w:val="00A97926"/>
    <w:pPr>
      <w:widowControl w:val="0"/>
      <w:suppressLineNumbers/>
      <w:suppressAutoHyphens/>
      <w:autoSpaceDN w:val="0"/>
      <w:spacing w:after="0" w:line="240" w:lineRule="auto"/>
      <w:jc w:val="both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customStyle="1" w:styleId="Standard">
    <w:name w:val="Standard"/>
    <w:rsid w:val="00A97926"/>
    <w:pPr>
      <w:widowControl w:val="0"/>
      <w:suppressAutoHyphens/>
      <w:autoSpaceDN w:val="0"/>
      <w:textAlignment w:val="baseline"/>
    </w:pPr>
    <w:rPr>
      <w:rFonts w:ascii="NewsGotT" w:eastAsia="Arial Unicode MS" w:hAnsi="NewsGotT" w:cs="Tahoma"/>
      <w:kern w:val="3"/>
      <w:szCs w:val="24"/>
      <w:lang w:val="es-ES" w:eastAsia="en-US"/>
    </w:rPr>
  </w:style>
  <w:style w:type="character" w:customStyle="1" w:styleId="t286pc">
    <w:name w:val="t286pc"/>
    <w:basedOn w:val="Fuentedeprrafopredeter"/>
    <w:rsid w:val="00FB51A1"/>
  </w:style>
  <w:style w:type="character" w:customStyle="1" w:styleId="vkekvd">
    <w:name w:val="vkekvd"/>
    <w:basedOn w:val="Fuentedeprrafopredeter"/>
    <w:rsid w:val="00FB5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3e7f37-1543-485e-8b23-90b598e4bd42" xsi:nil="true"/>
    <lcf76f155ced4ddcb4097134ff3c332f xmlns="0b142ee6-60ff-4ef5-803d-90f6ec2f0ca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6941DD387ED428B980233C8C2A13A" ma:contentTypeVersion="12" ma:contentTypeDescription="Create a new document." ma:contentTypeScope="" ma:versionID="140886a0de08f1ffc3a51cfbc38f6a84">
  <xsd:schema xmlns:xsd="http://www.w3.org/2001/XMLSchema" xmlns:xs="http://www.w3.org/2001/XMLSchema" xmlns:p="http://schemas.microsoft.com/office/2006/metadata/properties" xmlns:ns2="0b142ee6-60ff-4ef5-803d-90f6ec2f0ca7" xmlns:ns3="953e7f37-1543-485e-8b23-90b598e4bd42" targetNamespace="http://schemas.microsoft.com/office/2006/metadata/properties" ma:root="true" ma:fieldsID="aa33e994662d984cdb247c2c9a084067" ns2:_="" ns3:_="">
    <xsd:import namespace="0b142ee6-60ff-4ef5-803d-90f6ec2f0ca7"/>
    <xsd:import namespace="953e7f37-1543-485e-8b23-90b598e4b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42ee6-60ff-4ef5-803d-90f6ec2f0c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e7f37-1543-485e-8b23-90b598e4b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06abdc2-6437-4ac1-8f8f-b2f547a5b2a0}" ma:internalName="TaxCatchAll" ma:showField="CatchAllData" ma:web="953e7f37-1543-485e-8b23-90b598e4b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0BC9F4-0A2B-462D-A5CE-C89E941FBE19}">
  <ds:schemaRefs>
    <ds:schemaRef ds:uri="http://schemas.microsoft.com/office/2006/metadata/properties"/>
    <ds:schemaRef ds:uri="http://schemas.microsoft.com/office/infopath/2007/PartnerControls"/>
    <ds:schemaRef ds:uri="953e7f37-1543-485e-8b23-90b598e4bd42"/>
    <ds:schemaRef ds:uri="0b142ee6-60ff-4ef5-803d-90f6ec2f0ca7"/>
  </ds:schemaRefs>
</ds:datastoreItem>
</file>

<file path=customXml/itemProps2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8BB84B-2014-4B2E-AA68-2FE8258E0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42ee6-60ff-4ef5-803d-90f6ec2f0ca7"/>
    <ds:schemaRef ds:uri="953e7f37-1543-485e-8b23-90b598e4bd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20A94D-01E7-4746-AD44-3C289F4C4F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68</TotalTime>
  <Pages>5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Plan de Pruebas</vt:lpstr>
    </vt:vector>
  </TitlesOfParts>
  <Company>Toshiba</Company>
  <LinksUpToDate>false</LinksUpToDate>
  <CharactersWithSpaces>2446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Propuesta técnica del software</dc:title>
  <dc:creator>ccuellar@sena.edu.co</dc:creator>
  <cp:keywords>formato, propuesta técnica, costos, cronograma</cp:keywords>
  <dc:description/>
  <cp:lastModifiedBy>AdminSena</cp:lastModifiedBy>
  <cp:revision>19</cp:revision>
  <cp:lastPrinted>2026-02-07T15:51:00Z</cp:lastPrinted>
  <dcterms:created xsi:type="dcterms:W3CDTF">2025-01-31T14:36:00Z</dcterms:created>
  <dcterms:modified xsi:type="dcterms:W3CDTF">2026-02-26T23:47:00Z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2025-01-31T15:08:19Z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b4fdcdea-5c54-44ea-9f59-6a6adbc0d707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0x010100BEB6941DD387ED428B980233C8C2A13A</vt:lpwstr>
  </property>
</Properties>
</file>