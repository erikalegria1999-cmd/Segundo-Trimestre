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parte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NOMBRE DEL CLIENTE O EMPRESA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identificado con NIT o documento No.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Número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con domicilio en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Ciudad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representado por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Nombre del representante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NOMBRE DEL DESARROLLADOR O EMPRESA DESARROLLADORA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identificado con documento No.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Número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con domicilio en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Ciudad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6EA2E0A1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Nombre del software o sistema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 xml:space="preserve">, el cual permitirá </w:t>
      </w:r>
      <w:r w:rsidRPr="009865F3">
        <w:rPr>
          <w:rFonts w:ascii="Arial" w:hAnsi="Arial" w:cs="Arial"/>
          <w:b/>
          <w:bCs/>
        </w:rPr>
        <w:t>[</w:t>
      </w:r>
      <w:r w:rsidRPr="009865F3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describir brevemente la funcionalidad principal del sistema</w:t>
      </w:r>
      <w:r w:rsidRPr="009865F3">
        <w:rPr>
          <w:rFonts w:ascii="Arial" w:hAnsi="Arial" w:cs="Arial"/>
          <w:b/>
          <w:bCs/>
        </w:rPr>
        <w:t>]</w:t>
      </w:r>
      <w:r w:rsidRPr="009865F3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35AD7798" w:rsidR="00B870E0" w:rsidRPr="00B870E0" w:rsidRDefault="000F30D2" w:rsidP="00B870E0">
            <w:pPr>
              <w:jc w:val="center"/>
              <w:rPr>
                <w:rFonts w:ascii="Arial" w:hAnsi="Arial" w:cs="Arial"/>
              </w:rPr>
            </w:pPr>
            <w:r w:rsidRPr="000F30D2">
              <w:rPr>
                <w:rFonts w:ascii="Arial" w:hAnsi="Arial" w:cs="Arial"/>
                <w:b/>
                <w:iCs/>
                <w:color w:val="00B050"/>
                <w:kern w:val="2"/>
                <w:lang w:val="es-VE" w:eastAsia="es-CO"/>
                <w14:ligatures w14:val="standardContextual"/>
              </w:rPr>
              <w:t>#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40589898" w:rsidR="00B870E0" w:rsidRPr="00B870E0" w:rsidRDefault="000F30D2" w:rsidP="00B870E0">
            <w:pPr>
              <w:jc w:val="center"/>
              <w:rPr>
                <w:rFonts w:ascii="Arial" w:hAnsi="Arial" w:cs="Arial"/>
              </w:rPr>
            </w:pPr>
            <w:r w:rsidRPr="000F30D2">
              <w:rPr>
                <w:rFonts w:ascii="Arial" w:hAnsi="Arial" w:cs="Arial"/>
                <w:b/>
                <w:iCs/>
                <w:color w:val="00B050"/>
                <w:kern w:val="2"/>
                <w:lang w:val="es-VE" w:eastAsia="es-CO"/>
                <w14:ligatures w14:val="standardContextual"/>
              </w:rPr>
              <w:t>#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7FE36FE" w:rsidR="00B870E0" w:rsidRPr="00B870E0" w:rsidRDefault="000F30D2" w:rsidP="00B870E0">
            <w:pPr>
              <w:jc w:val="center"/>
              <w:rPr>
                <w:rFonts w:ascii="Arial" w:hAnsi="Arial" w:cs="Arial"/>
              </w:rPr>
            </w:pPr>
            <w:r w:rsidRPr="000F30D2">
              <w:rPr>
                <w:rFonts w:ascii="Arial" w:hAnsi="Arial" w:cs="Arial"/>
                <w:b/>
                <w:iCs/>
                <w:color w:val="00B050"/>
                <w:kern w:val="2"/>
                <w:lang w:val="es-VE" w:eastAsia="es-CO"/>
                <w14:ligatures w14:val="standardContextual"/>
              </w:rPr>
              <w:t>#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566CD89E" w:rsidR="00B870E0" w:rsidRPr="00B870E0" w:rsidRDefault="000F30D2" w:rsidP="00B870E0">
            <w:pPr>
              <w:jc w:val="center"/>
              <w:rPr>
                <w:rFonts w:ascii="Arial" w:hAnsi="Arial" w:cs="Arial"/>
              </w:rPr>
            </w:pPr>
            <w:r w:rsidRPr="000F30D2">
              <w:rPr>
                <w:rFonts w:ascii="Arial" w:hAnsi="Arial" w:cs="Arial"/>
                <w:b/>
                <w:iCs/>
                <w:color w:val="00B050"/>
                <w:kern w:val="2"/>
                <w:lang w:val="es-VE" w:eastAsia="es-CO"/>
                <w14:ligatures w14:val="standardContextual"/>
              </w:rPr>
              <w:t>#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41B47FF2" w:rsidR="00B870E0" w:rsidRPr="00B870E0" w:rsidRDefault="000F30D2" w:rsidP="00B870E0">
            <w:pPr>
              <w:jc w:val="center"/>
              <w:rPr>
                <w:rFonts w:ascii="Arial" w:hAnsi="Arial" w:cs="Arial"/>
              </w:rPr>
            </w:pPr>
            <w:r w:rsidRPr="000F30D2">
              <w:rPr>
                <w:rFonts w:ascii="Arial" w:hAnsi="Arial" w:cs="Arial"/>
                <w:b/>
                <w:iCs/>
                <w:color w:val="00B050"/>
                <w:kern w:val="2"/>
                <w:u w:val="single"/>
                <w:lang w:val="es-VE" w:eastAsia="es-CO"/>
                <w14:ligatures w14:val="standardContextual"/>
              </w:rPr>
              <w:t>#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77777777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$[</w:t>
      </w:r>
      <w:r w:rsidR="00043826" w:rsidRPr="000438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Valor</w:t>
      </w:r>
      <w:r w:rsidR="00043826" w:rsidRPr="00043826">
        <w:rPr>
          <w:rFonts w:ascii="Arial" w:hAnsi="Arial" w:cs="Arial"/>
          <w:b/>
          <w:bCs/>
        </w:rPr>
        <w:t xml:space="preserve">]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130C2D7A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E762CC"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##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77777777" w:rsidR="00B870E0" w:rsidRPr="00B64D31" w:rsidRDefault="00B870E0" w:rsidP="00B64D31">
      <w:pPr>
        <w:rPr>
          <w:rFonts w:ascii="Arial" w:hAnsi="Arial" w:cs="Arial"/>
        </w:rPr>
      </w:pP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359E6DCE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r w:rsidRPr="00043826">
        <w:rPr>
          <w:rFonts w:ascii="Arial" w:hAnsi="Arial" w:cs="Arial"/>
          <w:b/>
          <w:bCs/>
        </w:rPr>
        <w:t>[</w:t>
      </w:r>
      <w:r w:rsidRPr="000438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Ciudad</w:t>
      </w:r>
      <w:r w:rsidRPr="00043826">
        <w:rPr>
          <w:rFonts w:ascii="Arial" w:hAnsi="Arial" w:cs="Arial"/>
          <w:b/>
          <w:bCs/>
        </w:rPr>
        <w:t>]</w:t>
      </w:r>
      <w:r w:rsidRPr="00043826">
        <w:rPr>
          <w:rFonts w:ascii="Arial" w:hAnsi="Arial" w:cs="Arial"/>
        </w:rPr>
        <w:t xml:space="preserve">, a los </w:t>
      </w:r>
      <w:r w:rsidRPr="00043826">
        <w:rPr>
          <w:rFonts w:ascii="Arial" w:hAnsi="Arial" w:cs="Arial"/>
          <w:b/>
          <w:bCs/>
        </w:rPr>
        <w:t>[</w:t>
      </w:r>
      <w:r w:rsidRPr="000438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día</w:t>
      </w:r>
      <w:r w:rsidRPr="00043826">
        <w:rPr>
          <w:rFonts w:ascii="Arial" w:hAnsi="Arial" w:cs="Arial"/>
          <w:b/>
          <w:bCs/>
        </w:rPr>
        <w:t xml:space="preserve">]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[</w:t>
      </w:r>
      <w:r w:rsidRPr="000438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mes</w:t>
      </w:r>
      <w:r w:rsidRPr="00043826">
        <w:rPr>
          <w:rFonts w:ascii="Arial" w:hAnsi="Arial" w:cs="Arial"/>
          <w:b/>
          <w:bCs/>
        </w:rPr>
        <w:t xml:space="preserve">]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[</w:t>
      </w:r>
      <w:r w:rsidRPr="00043826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>año</w:t>
      </w:r>
      <w:r w:rsidRPr="00043826">
        <w:rPr>
          <w:rFonts w:ascii="Arial" w:hAnsi="Arial" w:cs="Arial"/>
          <w:b/>
          <w:bCs/>
        </w:rPr>
        <w:t>]</w:t>
      </w:r>
      <w:r w:rsidRPr="00043826">
        <w:rPr>
          <w:rFonts w:ascii="Arial" w:hAnsi="Arial" w:cs="Arial"/>
        </w:rPr>
        <w:t>.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gramStart"/>
            <w:r w:rsidR="00043826" w:rsidRPr="00043826">
              <w:rPr>
                <w:rFonts w:ascii="Arial" w:hAnsi="Arial" w:cs="Arial"/>
              </w:rPr>
              <w:t>Documento</w:t>
            </w:r>
            <w:proofErr w:type="gramEnd"/>
          </w:p>
        </w:tc>
        <w:tc>
          <w:tcPr>
            <w:tcW w:w="4598" w:type="dxa"/>
            <w:hideMark/>
          </w:tcPr>
          <w:p w14:paraId="258E979D" w14:textId="62F3FA46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gramStart"/>
            <w:r w:rsidR="00043826" w:rsidRPr="00043826">
              <w:rPr>
                <w:rFonts w:ascii="Arial" w:hAnsi="Arial" w:cs="Arial"/>
              </w:rPr>
              <w:t>Documento</w:t>
            </w:r>
            <w:proofErr w:type="gramEnd"/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50CC7" w14:textId="77777777" w:rsidR="0022461C" w:rsidRDefault="0022461C">
      <w:pPr>
        <w:spacing w:after="0" w:line="240" w:lineRule="auto"/>
      </w:pPr>
      <w:r>
        <w:separator/>
      </w:r>
    </w:p>
  </w:endnote>
  <w:endnote w:type="continuationSeparator" w:id="0">
    <w:p w14:paraId="6F076D8D" w14:textId="77777777" w:rsidR="0022461C" w:rsidRDefault="00224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BAB9" w14:textId="77777777" w:rsidR="0022461C" w:rsidRDefault="0022461C">
      <w:pPr>
        <w:spacing w:after="0" w:line="240" w:lineRule="auto"/>
      </w:pPr>
      <w:r>
        <w:separator/>
      </w:r>
    </w:p>
  </w:footnote>
  <w:footnote w:type="continuationSeparator" w:id="0">
    <w:p w14:paraId="26C8558E" w14:textId="77777777" w:rsidR="0022461C" w:rsidRDefault="00224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74A3A"/>
    <w:rsid w:val="00383B71"/>
    <w:rsid w:val="003B2FA3"/>
    <w:rsid w:val="003B7387"/>
    <w:rsid w:val="003C53D8"/>
    <w:rsid w:val="003D64EA"/>
    <w:rsid w:val="003E5E0C"/>
    <w:rsid w:val="00400D09"/>
    <w:rsid w:val="00404CE6"/>
    <w:rsid w:val="00443DB1"/>
    <w:rsid w:val="004535DB"/>
    <w:rsid w:val="00453C63"/>
    <w:rsid w:val="0045482A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D2008"/>
    <w:rsid w:val="008D79EF"/>
    <w:rsid w:val="009015A5"/>
    <w:rsid w:val="009017F4"/>
    <w:rsid w:val="00903716"/>
    <w:rsid w:val="009068D0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B01A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C5D21"/>
    <w:rsid w:val="00DD0B19"/>
    <w:rsid w:val="00DE1B26"/>
    <w:rsid w:val="00DF00B1"/>
    <w:rsid w:val="00DF7824"/>
    <w:rsid w:val="00E0099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1680</TotalTime>
  <Pages>4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3246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AdminSena</cp:lastModifiedBy>
  <cp:revision>31</cp:revision>
  <cp:lastPrinted>2026-02-19T22:31:00Z</cp:lastPrinted>
  <dcterms:created xsi:type="dcterms:W3CDTF">2026-02-01T16:41:00Z</dcterms:created>
  <dcterms:modified xsi:type="dcterms:W3CDTF">2026-03-13T12:22:00Z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